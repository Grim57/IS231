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287" w:rsidRPr="00141436" w:rsidRDefault="00934287" w:rsidP="005D18F8">
      <w:pPr>
        <w:widowControl w:val="0"/>
        <w:jc w:val="center"/>
        <w:rPr>
          <w:bCs/>
          <w:iCs/>
          <w:sz w:val="28"/>
          <w:szCs w:val="28"/>
        </w:rPr>
      </w:pPr>
      <w:bookmarkStart w:id="0" w:name="_Hlk65493629"/>
      <w:r w:rsidRPr="00141436">
        <w:rPr>
          <w:bCs/>
          <w:iCs/>
          <w:sz w:val="28"/>
          <w:szCs w:val="28"/>
        </w:rPr>
        <w:t>Кемеровский областной союз потребительских кооперативов</w:t>
      </w:r>
    </w:p>
    <w:bookmarkEnd w:id="0"/>
    <w:p w:rsidR="00934287" w:rsidRDefault="00934287" w:rsidP="005D18F8">
      <w:pPr>
        <w:widowControl w:val="0"/>
        <w:jc w:val="center"/>
        <w:rPr>
          <w:bCs/>
          <w:iCs/>
          <w:sz w:val="28"/>
          <w:szCs w:val="28"/>
        </w:rPr>
      </w:pPr>
      <w:r w:rsidRPr="00141436">
        <w:rPr>
          <w:bCs/>
          <w:iCs/>
          <w:sz w:val="28"/>
          <w:szCs w:val="28"/>
        </w:rPr>
        <w:t xml:space="preserve">(Кемеровский </w:t>
      </w:r>
      <w:proofErr w:type="spellStart"/>
      <w:r w:rsidRPr="00141436">
        <w:rPr>
          <w:bCs/>
          <w:iCs/>
          <w:sz w:val="28"/>
          <w:szCs w:val="28"/>
        </w:rPr>
        <w:t>облпотребсоюз</w:t>
      </w:r>
      <w:proofErr w:type="spellEnd"/>
      <w:r w:rsidRPr="00141436">
        <w:rPr>
          <w:bCs/>
          <w:iCs/>
          <w:sz w:val="28"/>
          <w:szCs w:val="28"/>
        </w:rPr>
        <w:t>)</w:t>
      </w:r>
    </w:p>
    <w:p w:rsidR="00934287" w:rsidRDefault="00934287" w:rsidP="005D18F8">
      <w:pPr>
        <w:widowControl w:val="0"/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Частное образовательное учреждение профессионального образования</w:t>
      </w:r>
    </w:p>
    <w:p w:rsidR="00934287" w:rsidRDefault="00934287" w:rsidP="005D18F8">
      <w:pPr>
        <w:widowControl w:val="0"/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«Кемеровский кооперативный техникум»</w:t>
      </w:r>
    </w:p>
    <w:p w:rsidR="00934287" w:rsidRDefault="00934287" w:rsidP="005D18F8">
      <w:pPr>
        <w:widowControl w:val="0"/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(ЧОУ ПО «Кемеровский кооперативный техникум»)</w:t>
      </w:r>
    </w:p>
    <w:p w:rsidR="00934287" w:rsidRPr="00141436" w:rsidRDefault="00934287" w:rsidP="005D18F8">
      <w:pPr>
        <w:widowControl w:val="0"/>
        <w:jc w:val="center"/>
        <w:rPr>
          <w:bCs/>
          <w:iCs/>
          <w:sz w:val="28"/>
          <w:szCs w:val="28"/>
        </w:rPr>
      </w:pPr>
    </w:p>
    <w:p w:rsidR="00934287" w:rsidRPr="00E931B3" w:rsidRDefault="00934287" w:rsidP="005D18F8">
      <w:pPr>
        <w:widowControl w:val="0"/>
        <w:rPr>
          <w:b/>
          <w:i/>
        </w:rPr>
      </w:pPr>
    </w:p>
    <w:p w:rsidR="00934287" w:rsidRPr="00E931B3" w:rsidRDefault="00934287" w:rsidP="005D18F8">
      <w:pPr>
        <w:widowControl w:val="0"/>
        <w:rPr>
          <w:b/>
          <w:i/>
        </w:rPr>
      </w:pPr>
    </w:p>
    <w:p w:rsidR="00934287" w:rsidRPr="00E931B3" w:rsidRDefault="00934287" w:rsidP="005D18F8">
      <w:pPr>
        <w:widowControl w:val="0"/>
        <w:rPr>
          <w:b/>
          <w:i/>
        </w:rPr>
      </w:pPr>
    </w:p>
    <w:p w:rsidR="00934287" w:rsidRDefault="00934287" w:rsidP="005D18F8">
      <w:pPr>
        <w:widowControl w:val="0"/>
        <w:rPr>
          <w:b/>
          <w:i/>
        </w:rPr>
      </w:pPr>
    </w:p>
    <w:p w:rsidR="00934287" w:rsidRDefault="00934287" w:rsidP="005D18F8">
      <w:pPr>
        <w:widowControl w:val="0"/>
        <w:rPr>
          <w:b/>
          <w:i/>
        </w:rPr>
      </w:pPr>
    </w:p>
    <w:p w:rsidR="00934287" w:rsidRDefault="00934287" w:rsidP="005D18F8">
      <w:pPr>
        <w:widowControl w:val="0"/>
        <w:rPr>
          <w:b/>
          <w:i/>
        </w:rPr>
      </w:pPr>
    </w:p>
    <w:p w:rsidR="00934287" w:rsidRDefault="00934287" w:rsidP="005D18F8">
      <w:pPr>
        <w:widowControl w:val="0"/>
        <w:rPr>
          <w:b/>
          <w:i/>
        </w:rPr>
      </w:pPr>
    </w:p>
    <w:p w:rsidR="00934287" w:rsidRDefault="00934287" w:rsidP="005D18F8">
      <w:pPr>
        <w:widowControl w:val="0"/>
        <w:rPr>
          <w:b/>
          <w:i/>
        </w:rPr>
      </w:pPr>
    </w:p>
    <w:p w:rsidR="00934287" w:rsidRDefault="00934287" w:rsidP="005D18F8">
      <w:pPr>
        <w:widowControl w:val="0"/>
        <w:rPr>
          <w:b/>
          <w:i/>
        </w:rPr>
      </w:pPr>
    </w:p>
    <w:p w:rsidR="00934287" w:rsidRPr="00E931B3" w:rsidRDefault="00934287" w:rsidP="005D18F8">
      <w:pPr>
        <w:widowControl w:val="0"/>
        <w:rPr>
          <w:b/>
          <w:i/>
        </w:rPr>
      </w:pPr>
    </w:p>
    <w:p w:rsidR="00934287" w:rsidRPr="00FE0EFF" w:rsidRDefault="00934287" w:rsidP="005D18F8">
      <w:pPr>
        <w:widowControl w:val="0"/>
        <w:rPr>
          <w:b/>
          <w:i/>
        </w:rPr>
      </w:pPr>
    </w:p>
    <w:p w:rsidR="00934287" w:rsidRPr="00E931B3" w:rsidRDefault="00934287" w:rsidP="005D18F8">
      <w:pPr>
        <w:widowControl w:val="0"/>
        <w:rPr>
          <w:b/>
          <w:i/>
        </w:rPr>
      </w:pPr>
    </w:p>
    <w:p w:rsidR="00934287" w:rsidRDefault="00934287" w:rsidP="005D18F8">
      <w:pPr>
        <w:widowControl w:val="0"/>
        <w:jc w:val="center"/>
        <w:rPr>
          <w:b/>
          <w:sz w:val="28"/>
          <w:szCs w:val="36"/>
        </w:rPr>
      </w:pPr>
      <w:r w:rsidRPr="008D36B0">
        <w:rPr>
          <w:b/>
          <w:sz w:val="28"/>
          <w:szCs w:val="36"/>
        </w:rPr>
        <w:t xml:space="preserve">РАБОЧАЯ ПРОГРАММА </w:t>
      </w:r>
      <w:r>
        <w:rPr>
          <w:b/>
          <w:sz w:val="28"/>
          <w:szCs w:val="36"/>
        </w:rPr>
        <w:t xml:space="preserve">УЧЕБНОЙ </w:t>
      </w:r>
      <w:r w:rsidR="000E3C75">
        <w:rPr>
          <w:b/>
          <w:sz w:val="28"/>
          <w:szCs w:val="36"/>
        </w:rPr>
        <w:t xml:space="preserve">И ПРОИЗВОСТВЕННОЙ ПРАКТИК </w:t>
      </w:r>
      <w:r w:rsidRPr="008D36B0">
        <w:rPr>
          <w:b/>
          <w:sz w:val="28"/>
          <w:szCs w:val="36"/>
        </w:rPr>
        <w:t>ПРОФЕССИОНАЛЬНОГО МОДУЛЯ</w:t>
      </w:r>
      <w:r>
        <w:rPr>
          <w:b/>
          <w:sz w:val="28"/>
          <w:szCs w:val="36"/>
        </w:rPr>
        <w:t xml:space="preserve"> </w:t>
      </w:r>
    </w:p>
    <w:p w:rsidR="00934287" w:rsidRDefault="004350BE" w:rsidP="005D18F8">
      <w:pPr>
        <w:widowControl w:val="0"/>
        <w:jc w:val="center"/>
        <w:rPr>
          <w:b/>
        </w:rPr>
      </w:pPr>
      <w:r w:rsidRPr="004350BE">
        <w:rPr>
          <w:b/>
          <w:sz w:val="28"/>
          <w:szCs w:val="36"/>
        </w:rPr>
        <w:t>ПМ.</w:t>
      </w:r>
      <w:r w:rsidR="00D84C66">
        <w:rPr>
          <w:b/>
          <w:sz w:val="28"/>
          <w:szCs w:val="36"/>
        </w:rPr>
        <w:t>1</w:t>
      </w:r>
      <w:r w:rsidRPr="004350BE">
        <w:rPr>
          <w:b/>
          <w:sz w:val="28"/>
          <w:szCs w:val="36"/>
        </w:rPr>
        <w:t xml:space="preserve">0 </w:t>
      </w:r>
      <w:r w:rsidR="00D84C66" w:rsidRPr="00D84C66">
        <w:rPr>
          <w:b/>
          <w:sz w:val="28"/>
          <w:szCs w:val="36"/>
        </w:rPr>
        <w:t>Администрирование информационных ресурсов</w:t>
      </w:r>
    </w:p>
    <w:p w:rsidR="00934287" w:rsidRDefault="00934287" w:rsidP="005D18F8">
      <w:pPr>
        <w:pStyle w:val="Default"/>
        <w:widowControl w:val="0"/>
        <w:jc w:val="center"/>
        <w:rPr>
          <w:b/>
        </w:rPr>
      </w:pPr>
    </w:p>
    <w:p w:rsidR="00934287" w:rsidRPr="00934287" w:rsidRDefault="00934287" w:rsidP="005D18F8">
      <w:pPr>
        <w:pStyle w:val="Default"/>
        <w:widowControl w:val="0"/>
        <w:jc w:val="center"/>
        <w:rPr>
          <w:b/>
          <w:sz w:val="28"/>
          <w:szCs w:val="28"/>
        </w:rPr>
      </w:pPr>
      <w:r w:rsidRPr="00934287">
        <w:rPr>
          <w:b/>
          <w:sz w:val="28"/>
          <w:szCs w:val="28"/>
        </w:rPr>
        <w:t>для специальности 09.02.07 Информационные системы и программирование</w:t>
      </w:r>
    </w:p>
    <w:p w:rsidR="00934287" w:rsidRPr="00934287" w:rsidRDefault="00934287" w:rsidP="005D18F8">
      <w:pPr>
        <w:pStyle w:val="Default"/>
        <w:widowControl w:val="0"/>
        <w:jc w:val="center"/>
        <w:rPr>
          <w:b/>
          <w:sz w:val="28"/>
          <w:szCs w:val="28"/>
        </w:rPr>
      </w:pPr>
    </w:p>
    <w:p w:rsidR="00934287" w:rsidRPr="00934287" w:rsidRDefault="00934287" w:rsidP="005D18F8">
      <w:pPr>
        <w:pStyle w:val="Default"/>
        <w:widowControl w:val="0"/>
        <w:jc w:val="center"/>
        <w:rPr>
          <w:b/>
          <w:sz w:val="28"/>
          <w:szCs w:val="28"/>
        </w:rPr>
      </w:pPr>
      <w:r w:rsidRPr="00934287">
        <w:rPr>
          <w:b/>
          <w:sz w:val="28"/>
          <w:szCs w:val="28"/>
        </w:rPr>
        <w:t>квалификаци</w:t>
      </w:r>
      <w:r w:rsidR="000E3C75">
        <w:rPr>
          <w:b/>
          <w:sz w:val="28"/>
          <w:szCs w:val="28"/>
        </w:rPr>
        <w:t>я</w:t>
      </w:r>
      <w:r w:rsidRPr="00934287">
        <w:rPr>
          <w:b/>
          <w:sz w:val="28"/>
          <w:szCs w:val="28"/>
        </w:rPr>
        <w:t>: Специалист по информационным ресурсам</w:t>
      </w:r>
    </w:p>
    <w:p w:rsidR="00ED74B5" w:rsidRDefault="00ED74B5" w:rsidP="005D18F8">
      <w:pPr>
        <w:widowControl w:val="0"/>
      </w:pPr>
    </w:p>
    <w:p w:rsidR="00934287" w:rsidRDefault="00934287" w:rsidP="005D18F8">
      <w:pPr>
        <w:widowControl w:val="0"/>
      </w:pPr>
    </w:p>
    <w:p w:rsidR="00934287" w:rsidRPr="00934287" w:rsidRDefault="00934287" w:rsidP="005D18F8">
      <w:pPr>
        <w:widowControl w:val="0"/>
        <w:spacing w:after="591" w:line="643" w:lineRule="exact"/>
        <w:ind w:left="320" w:firstLine="0"/>
        <w:jc w:val="center"/>
        <w:rPr>
          <w:color w:val="000000"/>
          <w:sz w:val="28"/>
          <w:szCs w:val="28"/>
          <w:lang w:bidi="ru-RU"/>
        </w:rPr>
      </w:pPr>
      <w:r w:rsidRPr="00934287">
        <w:rPr>
          <w:color w:val="000000"/>
          <w:sz w:val="28"/>
          <w:szCs w:val="28"/>
          <w:lang w:bidi="ru-RU"/>
        </w:rPr>
        <w:t>базовой подготовки</w:t>
      </w:r>
    </w:p>
    <w:p w:rsidR="00934287" w:rsidRPr="00934287" w:rsidRDefault="00934287" w:rsidP="005D18F8">
      <w:pPr>
        <w:widowControl w:val="0"/>
        <w:spacing w:after="937" w:line="280" w:lineRule="exact"/>
        <w:ind w:left="320" w:firstLine="0"/>
        <w:jc w:val="center"/>
        <w:rPr>
          <w:color w:val="000000"/>
          <w:sz w:val="28"/>
          <w:szCs w:val="28"/>
          <w:lang w:bidi="ru-RU"/>
        </w:rPr>
      </w:pPr>
      <w:r w:rsidRPr="00934287">
        <w:rPr>
          <w:color w:val="000000"/>
          <w:sz w:val="28"/>
          <w:szCs w:val="28"/>
          <w:lang w:bidi="ru-RU"/>
        </w:rPr>
        <w:t>уровень образования основное общее образование</w:t>
      </w:r>
    </w:p>
    <w:p w:rsidR="00934287" w:rsidRPr="00934287" w:rsidRDefault="00934287" w:rsidP="005D18F8">
      <w:pPr>
        <w:widowControl w:val="0"/>
        <w:spacing w:line="280" w:lineRule="exact"/>
        <w:ind w:left="320" w:firstLine="0"/>
        <w:jc w:val="center"/>
        <w:rPr>
          <w:color w:val="000000"/>
          <w:sz w:val="28"/>
          <w:szCs w:val="28"/>
          <w:lang w:bidi="ru-RU"/>
        </w:rPr>
      </w:pPr>
      <w:r w:rsidRPr="00934287">
        <w:rPr>
          <w:color w:val="000000"/>
          <w:sz w:val="28"/>
          <w:szCs w:val="28"/>
          <w:lang w:bidi="ru-RU"/>
        </w:rPr>
        <w:t>Форма обучения</w:t>
      </w:r>
    </w:p>
    <w:p w:rsidR="00934287" w:rsidRPr="00934287" w:rsidRDefault="00934287" w:rsidP="005D18F8">
      <w:pPr>
        <w:widowControl w:val="0"/>
        <w:spacing w:after="1823" w:line="280" w:lineRule="exact"/>
        <w:ind w:left="320" w:firstLine="0"/>
        <w:jc w:val="center"/>
        <w:rPr>
          <w:i/>
          <w:iCs/>
          <w:color w:val="000000"/>
          <w:sz w:val="28"/>
          <w:szCs w:val="28"/>
          <w:lang w:bidi="ru-RU"/>
        </w:rPr>
      </w:pPr>
      <w:r w:rsidRPr="00934287">
        <w:rPr>
          <w:i/>
          <w:iCs/>
          <w:color w:val="000000"/>
          <w:sz w:val="28"/>
          <w:szCs w:val="28"/>
          <w:lang w:bidi="ru-RU"/>
        </w:rPr>
        <w:t>очная</w:t>
      </w:r>
    </w:p>
    <w:p w:rsidR="00934287" w:rsidRDefault="00934287" w:rsidP="005D18F8">
      <w:pPr>
        <w:widowControl w:val="0"/>
      </w:pPr>
    </w:p>
    <w:p w:rsidR="00934287" w:rsidRDefault="00934287" w:rsidP="005D18F8">
      <w:pPr>
        <w:widowControl w:val="0"/>
      </w:pPr>
    </w:p>
    <w:p w:rsidR="00934287" w:rsidRPr="0088280E" w:rsidRDefault="00934287" w:rsidP="005D18F8">
      <w:pPr>
        <w:widowControl w:val="0"/>
        <w:jc w:val="center"/>
      </w:pPr>
      <w:r>
        <w:t>Кемерово 202</w:t>
      </w:r>
      <w:r w:rsidR="006F2DFB">
        <w:t>5</w:t>
      </w:r>
    </w:p>
    <w:p w:rsidR="00ED74B5" w:rsidRPr="0088280E" w:rsidRDefault="00ED74B5" w:rsidP="005D18F8">
      <w:pPr>
        <w:widowControl w:val="0"/>
        <w:rPr>
          <w:highlight w:val="yellow"/>
        </w:rPr>
      </w:pPr>
    </w:p>
    <w:p w:rsidR="00CD7F77" w:rsidRPr="0088280E" w:rsidRDefault="00CD7F77" w:rsidP="005D18F8">
      <w:pPr>
        <w:pStyle w:val="a4"/>
        <w:widowControl w:val="0"/>
        <w:ind w:firstLine="709"/>
        <w:jc w:val="both"/>
        <w:rPr>
          <w:highlight w:val="yellow"/>
        </w:rPr>
        <w:sectPr w:rsidR="00CD7F77" w:rsidRPr="0088280E" w:rsidSect="0088280E">
          <w:headerReference w:type="first" r:id="rId8"/>
          <w:footerReference w:type="first" r:id="rId9"/>
          <w:pgSz w:w="11906" w:h="16838" w:code="9"/>
          <w:pgMar w:top="1134" w:right="1134" w:bottom="1134" w:left="1134" w:header="510" w:footer="510" w:gutter="0"/>
          <w:cols w:space="720"/>
          <w:docGrid w:linePitch="326"/>
        </w:sectPr>
      </w:pPr>
    </w:p>
    <w:p w:rsidR="00934287" w:rsidRDefault="00934287" w:rsidP="005D18F8">
      <w:pPr>
        <w:widowControl w:val="0"/>
      </w:pPr>
      <w:r w:rsidRPr="00934287">
        <w:lastRenderedPageBreak/>
        <w:t xml:space="preserve">Рабочая программа учебной практики составлена </w:t>
      </w:r>
      <w:r>
        <w:t xml:space="preserve">в соответствии с рабочей программой профессионального модуля </w:t>
      </w:r>
      <w:r w:rsidR="004350BE" w:rsidRPr="004350BE">
        <w:t>ПМ</w:t>
      </w:r>
      <w:r w:rsidR="006F2DFB">
        <w:t xml:space="preserve"> 10</w:t>
      </w:r>
      <w:r w:rsidR="004350BE" w:rsidRPr="004350BE">
        <w:t xml:space="preserve"> </w:t>
      </w:r>
      <w:r w:rsidR="006F2DFB" w:rsidRPr="006F2DFB">
        <w:t>Администрирование информационных ресурсов</w:t>
      </w:r>
      <w:r w:rsidR="006F2DFB">
        <w:t xml:space="preserve"> </w:t>
      </w:r>
      <w:r w:rsidRPr="00934287">
        <w:t xml:space="preserve">на основании требований </w:t>
      </w:r>
      <w:r>
        <w:t>федерального государственного образовательного стандарта среднего профессионального образования</w:t>
      </w:r>
      <w:r w:rsidRPr="00934287">
        <w:t xml:space="preserve"> по специальности 09.02.07 «Информационные системы и программирование»</w:t>
      </w:r>
      <w:r>
        <w:t>,</w:t>
      </w:r>
      <w:r w:rsidRPr="00934287">
        <w:t xml:space="preserve"> утвержденного Приказом Министерства образования и науки </w:t>
      </w:r>
      <w:r>
        <w:t>Российской Федерации</w:t>
      </w:r>
      <w:r w:rsidRPr="00934287">
        <w:t xml:space="preserve"> от 9 декаб</w:t>
      </w:r>
      <w:r>
        <w:t>ря 2016 г. № 1547.</w:t>
      </w:r>
    </w:p>
    <w:p w:rsidR="00934287" w:rsidRDefault="00934287" w:rsidP="005D18F8">
      <w:pPr>
        <w:widowControl w:val="0"/>
        <w:rPr>
          <w:b/>
          <w:sz w:val="28"/>
          <w:szCs w:val="28"/>
        </w:rPr>
      </w:pPr>
    </w:p>
    <w:p w:rsidR="00934287" w:rsidRDefault="00934287" w:rsidP="005D18F8">
      <w:pPr>
        <w:widowControl w:val="0"/>
        <w:rPr>
          <w:b/>
          <w:sz w:val="28"/>
          <w:szCs w:val="28"/>
        </w:rPr>
      </w:pPr>
    </w:p>
    <w:p w:rsidR="00934287" w:rsidRPr="00934287" w:rsidRDefault="00934287" w:rsidP="005D18F8">
      <w:pPr>
        <w:widowControl w:val="0"/>
        <w:rPr>
          <w:bCs/>
          <w:iCs/>
        </w:rPr>
      </w:pPr>
      <w:r w:rsidRPr="00934287">
        <w:rPr>
          <w:b/>
        </w:rPr>
        <w:t>Организация-разработчик</w:t>
      </w:r>
      <w:r w:rsidRPr="00934287">
        <w:rPr>
          <w:bCs/>
          <w:iCs/>
        </w:rPr>
        <w:t xml:space="preserve"> ЧОУ ПО «Кемеровский кооперативный техникум»</w:t>
      </w:r>
    </w:p>
    <w:p w:rsidR="00934287" w:rsidRPr="00934287" w:rsidRDefault="00934287" w:rsidP="005D18F8">
      <w:pPr>
        <w:widowControl w:val="0"/>
      </w:pPr>
    </w:p>
    <w:p w:rsidR="00934287" w:rsidRPr="00934287" w:rsidRDefault="00934287" w:rsidP="005D18F8">
      <w:pPr>
        <w:widowControl w:val="0"/>
      </w:pPr>
      <w:r w:rsidRPr="00934287">
        <w:rPr>
          <w:b/>
        </w:rPr>
        <w:t xml:space="preserve">Разработчик: </w:t>
      </w:r>
      <w:proofErr w:type="spellStart"/>
      <w:r w:rsidR="004350BE" w:rsidRPr="004350BE">
        <w:rPr>
          <w:bCs/>
        </w:rPr>
        <w:t>Милевский</w:t>
      </w:r>
      <w:proofErr w:type="spellEnd"/>
      <w:r w:rsidR="004350BE" w:rsidRPr="004350BE">
        <w:rPr>
          <w:bCs/>
        </w:rPr>
        <w:t xml:space="preserve"> Владислав Анатольевич</w:t>
      </w:r>
      <w:r w:rsidR="00170ACB">
        <w:rPr>
          <w:bCs/>
        </w:rPr>
        <w:t>, преподаватель</w:t>
      </w:r>
    </w:p>
    <w:p w:rsidR="00934287" w:rsidRDefault="00934287" w:rsidP="005D18F8">
      <w:pPr>
        <w:widowControl w:val="0"/>
      </w:pPr>
    </w:p>
    <w:p w:rsidR="00934287" w:rsidRDefault="00934287" w:rsidP="005D18F8">
      <w:pPr>
        <w:widowControl w:val="0"/>
      </w:pPr>
    </w:p>
    <w:p w:rsidR="00934287" w:rsidRDefault="00934287" w:rsidP="005D18F8">
      <w:pPr>
        <w:widowControl w:val="0"/>
      </w:pPr>
    </w:p>
    <w:p w:rsidR="00934287" w:rsidRDefault="00934287" w:rsidP="005D18F8">
      <w:pPr>
        <w:widowControl w:val="0"/>
        <w:spacing w:after="200" w:line="276" w:lineRule="auto"/>
        <w:ind w:firstLine="0"/>
        <w:jc w:val="left"/>
      </w:pPr>
      <w:r>
        <w:br w:type="page"/>
      </w:r>
    </w:p>
    <w:p w:rsidR="00CD7F77" w:rsidRPr="0088280E" w:rsidRDefault="00B80586" w:rsidP="005D18F8">
      <w:pPr>
        <w:widowControl w:val="0"/>
        <w:tabs>
          <w:tab w:val="left" w:pos="9632"/>
        </w:tabs>
        <w:jc w:val="center"/>
      </w:pPr>
      <w:r w:rsidRPr="0088280E">
        <w:lastRenderedPageBreak/>
        <w:t>СОДЕРЖАНИЕ</w:t>
      </w:r>
    </w:p>
    <w:p w:rsidR="00CD7F77" w:rsidRPr="0088280E" w:rsidRDefault="00CD7F77" w:rsidP="005D18F8">
      <w:pPr>
        <w:widowControl w:val="0"/>
        <w:tabs>
          <w:tab w:val="left" w:pos="9632"/>
        </w:tabs>
      </w:pPr>
    </w:p>
    <w:p w:rsidR="001905A2" w:rsidRDefault="00E95A6F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34287">
        <w:fldChar w:fldCharType="begin"/>
      </w:r>
      <w:r w:rsidRPr="00934287">
        <w:instrText xml:space="preserve"> TOC \h \z \t "1 Уровень РП;1;2 Уровень РП;2;3 Уровнь РП;3" </w:instrText>
      </w:r>
      <w:r w:rsidRPr="00934287">
        <w:fldChar w:fldCharType="separate"/>
      </w:r>
      <w:hyperlink w:anchor="_Toc188184518" w:history="1">
        <w:r w:rsidR="001905A2" w:rsidRPr="00E235C5">
          <w:rPr>
            <w:rStyle w:val="af6"/>
            <w:noProof/>
            <w:lang w:bidi="ru-RU"/>
          </w:rPr>
          <w:t>РАЗДЕЛ 1. ОБЩАЯ ХАРАКТЕРИСТИКА РАБОЧЕЙ ПРОГРАММЫ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_Toc188184518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4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19" w:history="1">
        <w:r w:rsidR="001905A2" w:rsidRPr="00E235C5">
          <w:rPr>
            <w:rStyle w:val="af6"/>
            <w:noProof/>
            <w:lang w:bidi="ru-RU"/>
          </w:rPr>
          <w:t>учебной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_Toc188184519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4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0" w:history="1">
        <w:r w:rsidR="001905A2" w:rsidRPr="00E235C5">
          <w:rPr>
            <w:rStyle w:val="af6"/>
            <w:noProof/>
            <w:lang w:bidi="ru-RU"/>
          </w:rPr>
          <w:t>1.1 Область применения рабочей программы учебной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_Toc188184520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4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1" w:history="1">
        <w:r w:rsidR="001905A2" w:rsidRPr="00E235C5">
          <w:rPr>
            <w:rStyle w:val="af6"/>
            <w:noProof/>
            <w:lang w:bidi="ru-RU"/>
          </w:rPr>
          <w:t>1.2 Требования к результатам освоения учебной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_Toc188184521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4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2" w:history="1">
        <w:r w:rsidR="001905A2" w:rsidRPr="00E235C5">
          <w:rPr>
            <w:rStyle w:val="af6"/>
            <w:noProof/>
            <w:lang w:bidi="ru-RU"/>
          </w:rPr>
          <w:t>1.3 Количество часов, отводимое на учебную практику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_Toc188184522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5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3" w:history="1">
        <w:r w:rsidR="001905A2" w:rsidRPr="00E235C5">
          <w:rPr>
            <w:rStyle w:val="af6"/>
            <w:noProof/>
            <w:lang w:bidi="ru-RU"/>
          </w:rPr>
          <w:t>2. СТРУКТУРА И СОДЕРЖАНИЕ учебной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_Toc188184523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5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4" w:history="1">
        <w:r w:rsidR="001905A2" w:rsidRPr="00E235C5">
          <w:rPr>
            <w:rStyle w:val="af6"/>
            <w:noProof/>
            <w:lang w:bidi="ru-RU"/>
          </w:rPr>
          <w:t>2.1 Тематический план учебной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_Toc188184524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5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5" w:history="1">
        <w:r w:rsidR="001905A2" w:rsidRPr="00E235C5">
          <w:rPr>
            <w:rStyle w:val="af6"/>
            <w:noProof/>
            <w:lang w:bidi="ru-RU"/>
          </w:rPr>
          <w:t>3. УСЛОВИЯ РЕАЛИЗАЦИИ УЧЕБНОЙ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_Toc188184525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6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6" w:history="1">
        <w:r w:rsidR="001905A2" w:rsidRPr="00E235C5">
          <w:rPr>
            <w:rStyle w:val="af6"/>
            <w:noProof/>
            <w:lang w:bidi="ru-RU"/>
          </w:rPr>
          <w:t>3.1. Общие принципы реализации программы учебной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_Toc188184526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6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7" w:history="1">
        <w:r w:rsidR="001905A2" w:rsidRPr="00E235C5">
          <w:rPr>
            <w:rStyle w:val="af6"/>
            <w:noProof/>
            <w:lang w:bidi="ru-RU"/>
          </w:rPr>
          <w:t>3.2 Общие требования к организации и проведению учебной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_Toc188184527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7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8" w:history="1">
        <w:r w:rsidR="001905A2" w:rsidRPr="00E235C5">
          <w:rPr>
            <w:rStyle w:val="af6"/>
            <w:bCs/>
            <w:noProof/>
          </w:rPr>
          <w:t xml:space="preserve">Раздел 4. </w:t>
        </w:r>
        <w:r w:rsidR="001905A2" w:rsidRPr="00E235C5">
          <w:rPr>
            <w:rStyle w:val="af6"/>
            <w:noProof/>
            <w:lang w:bidi="ru-RU"/>
          </w:rPr>
          <w:t>ОБЩАЯ ХАРАКТЕРИСТИКА РАБОЧЕЙ ПРОГРАММЫ производственной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_Toc188184528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7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29" w:history="1">
        <w:r w:rsidR="001905A2" w:rsidRPr="00E235C5">
          <w:rPr>
            <w:rStyle w:val="af6"/>
            <w:noProof/>
            <w:lang w:bidi="ru-RU"/>
          </w:rPr>
          <w:t>4.1 Область применения рабочей программы производственной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_Toc188184529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7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0" w:history="1">
        <w:r w:rsidR="001905A2" w:rsidRPr="00E235C5">
          <w:rPr>
            <w:rStyle w:val="af6"/>
            <w:noProof/>
            <w:lang w:bidi="ru-RU"/>
          </w:rPr>
          <w:t>4.2. Требования к результатам освоения производственной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_Toc188184530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8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1" w:history="1">
        <w:r w:rsidR="001905A2" w:rsidRPr="00E235C5">
          <w:rPr>
            <w:rStyle w:val="af6"/>
            <w:noProof/>
            <w:lang w:bidi="ru-RU"/>
          </w:rPr>
          <w:t>4.3 Количество часов на освоение программы производственной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_Toc188184531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8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2" w:history="1">
        <w:r w:rsidR="001905A2" w:rsidRPr="00E235C5">
          <w:rPr>
            <w:rStyle w:val="af6"/>
            <w:bCs/>
            <w:noProof/>
          </w:rPr>
          <w:t xml:space="preserve">5. </w:t>
        </w:r>
        <w:r w:rsidR="001905A2" w:rsidRPr="00E235C5">
          <w:rPr>
            <w:rStyle w:val="af6"/>
            <w:noProof/>
          </w:rPr>
          <w:t>СТРУКТУРА И СОДЕРЖАНИЕ ПРОИЗВОДСТВЕННОЙ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_Toc188184532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9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3" w:history="1">
        <w:r w:rsidR="001905A2" w:rsidRPr="00E235C5">
          <w:rPr>
            <w:rStyle w:val="af6"/>
            <w:noProof/>
          </w:rPr>
          <w:t>5.1 Тематический план производственной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_Toc188184533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9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4" w:history="1">
        <w:r w:rsidR="001905A2" w:rsidRPr="00E235C5">
          <w:rPr>
            <w:rStyle w:val="af6"/>
            <w:noProof/>
          </w:rPr>
          <w:t>5.2 Индивидуальное задание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_Toc188184534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9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5" w:history="1">
        <w:r w:rsidR="001905A2" w:rsidRPr="00E235C5">
          <w:rPr>
            <w:rStyle w:val="af6"/>
            <w:noProof/>
          </w:rPr>
          <w:t>6. УСЛОВИЯ РЕАЛИЗАЦИИ ПРОИЗВОДСТВЕННОЙ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_Toc188184535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10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6" w:history="1">
        <w:r w:rsidR="001905A2" w:rsidRPr="00E235C5">
          <w:rPr>
            <w:rStyle w:val="af6"/>
            <w:noProof/>
            <w:lang w:bidi="ru-RU"/>
          </w:rPr>
          <w:t>6.1 Специальные помещения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_Toc188184536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10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7" w:history="1">
        <w:r w:rsidR="001905A2" w:rsidRPr="00E235C5">
          <w:rPr>
            <w:rStyle w:val="af6"/>
            <w:noProof/>
            <w:lang w:bidi="ru-RU"/>
          </w:rPr>
          <w:t>6.2 Общие требования к организации и проведению производственной практики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_Toc188184537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10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38" w:history="1">
        <w:r w:rsidR="001905A2" w:rsidRPr="00E235C5">
          <w:rPr>
            <w:rStyle w:val="af6"/>
            <w:bCs/>
            <w:noProof/>
          </w:rPr>
          <w:t>6.3</w:t>
        </w:r>
        <w:r w:rsidR="001905A2" w:rsidRPr="00E235C5">
          <w:rPr>
            <w:rStyle w:val="af6"/>
            <w:noProof/>
            <w:lang w:bidi="ru-RU"/>
          </w:rPr>
          <w:t xml:space="preserve"> Информационное обеспечение реализации программ практик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_Toc188184538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11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32"/>
        <w:tabs>
          <w:tab w:val="right" w:leader="dot" w:pos="9622"/>
        </w:tabs>
        <w:rPr>
          <w:rFonts w:eastAsiaTheme="minorEastAsia" w:cstheme="minorBidi"/>
          <w:noProof/>
          <w:sz w:val="22"/>
          <w:szCs w:val="22"/>
        </w:rPr>
      </w:pPr>
      <w:hyperlink w:anchor="_Toc188184539" w:history="1">
        <w:r w:rsidR="001905A2" w:rsidRPr="00E235C5">
          <w:rPr>
            <w:rStyle w:val="af6"/>
            <w:noProof/>
            <w:lang w:bidi="ru-RU"/>
          </w:rPr>
          <w:t xml:space="preserve">6.3.1. </w:t>
        </w:r>
        <w:r w:rsidR="001905A2" w:rsidRPr="00E235C5">
          <w:rPr>
            <w:rStyle w:val="af6"/>
            <w:noProof/>
          </w:rPr>
          <w:t>Основные</w:t>
        </w:r>
        <w:r w:rsidR="001905A2" w:rsidRPr="00E235C5">
          <w:rPr>
            <w:rStyle w:val="af6"/>
            <w:noProof/>
            <w:lang w:bidi="ru-RU"/>
          </w:rPr>
          <w:t xml:space="preserve"> источники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_Toc188184539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11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32"/>
        <w:tabs>
          <w:tab w:val="right" w:leader="dot" w:pos="9622"/>
        </w:tabs>
        <w:rPr>
          <w:rFonts w:eastAsiaTheme="minorEastAsia" w:cstheme="minorBidi"/>
          <w:noProof/>
          <w:sz w:val="22"/>
          <w:szCs w:val="22"/>
        </w:rPr>
      </w:pPr>
      <w:hyperlink w:anchor="_Toc188184540" w:history="1">
        <w:r w:rsidR="001905A2" w:rsidRPr="00E235C5">
          <w:rPr>
            <w:rStyle w:val="af6"/>
            <w:noProof/>
            <w:lang w:bidi="ru-RU"/>
          </w:rPr>
          <w:t>6.3.2 Дополнительные источники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_Toc188184540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11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32"/>
        <w:tabs>
          <w:tab w:val="right" w:leader="dot" w:pos="9622"/>
        </w:tabs>
        <w:rPr>
          <w:rFonts w:eastAsiaTheme="minorEastAsia" w:cstheme="minorBidi"/>
          <w:noProof/>
          <w:sz w:val="22"/>
          <w:szCs w:val="22"/>
        </w:rPr>
      </w:pPr>
      <w:hyperlink w:anchor="_Toc188184541" w:history="1">
        <w:r w:rsidR="001905A2" w:rsidRPr="00E235C5">
          <w:rPr>
            <w:rStyle w:val="af6"/>
            <w:noProof/>
            <w:lang w:bidi="ru-RU"/>
          </w:rPr>
          <w:t>6.3.3 Интернет-ресурсы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_Toc188184541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11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42" w:history="1">
        <w:r w:rsidR="001905A2" w:rsidRPr="00E235C5">
          <w:rPr>
            <w:rStyle w:val="af6"/>
            <w:noProof/>
            <w:lang w:bidi="ru-RU"/>
          </w:rPr>
          <w:t>6.4 Кадровое обеспечение практик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_Toc188184542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12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43" w:history="1">
        <w:r w:rsidR="001905A2" w:rsidRPr="00E235C5">
          <w:rPr>
            <w:rStyle w:val="af6"/>
            <w:noProof/>
          </w:rPr>
          <w:t>6.5 Критерии оценивания практик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_Toc188184543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12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44" w:history="1">
        <w:r w:rsidR="001905A2" w:rsidRPr="00E235C5">
          <w:rPr>
            <w:rStyle w:val="af6"/>
            <w:bCs/>
            <w:noProof/>
          </w:rPr>
          <w:t xml:space="preserve">7. </w:t>
        </w:r>
        <w:r w:rsidR="001905A2" w:rsidRPr="00E235C5">
          <w:rPr>
            <w:rStyle w:val="af6"/>
            <w:noProof/>
            <w:lang w:bidi="ru-RU"/>
          </w:rPr>
          <w:t>КОНТРОЛЬ И ОЦЕНКА РЕЗУЛЬТАТОВ ОСВОЕ</w:t>
        </w:r>
        <w:r w:rsidR="001905A2" w:rsidRPr="00E235C5">
          <w:rPr>
            <w:rStyle w:val="af6"/>
            <w:noProof/>
          </w:rPr>
          <w:t>НИЯ</w:t>
        </w:r>
        <w:r w:rsidR="001905A2" w:rsidRPr="00E235C5">
          <w:rPr>
            <w:rStyle w:val="af6"/>
            <w:noProof/>
            <w:lang w:bidi="ru-RU"/>
          </w:rPr>
          <w:t xml:space="preserve"> ОБЩИХ 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_Toc188184544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14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1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45" w:history="1">
        <w:r w:rsidR="001905A2" w:rsidRPr="00E235C5">
          <w:rPr>
            <w:rStyle w:val="af6"/>
            <w:noProof/>
            <w:lang w:bidi="ru-RU"/>
          </w:rPr>
          <w:t>ПРОФЕССИОНАЛЬНЫХ КОМПЕТЕНЦИЙ ПРИ ПРОХОЖДЕНИИ ПРАКТИК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_Toc188184545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14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46" w:history="1">
        <w:r w:rsidR="001905A2" w:rsidRPr="00E235C5">
          <w:rPr>
            <w:rStyle w:val="af6"/>
            <w:noProof/>
          </w:rPr>
          <w:t>7.1 Освоенные общие компетенции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_Toc188184546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14</w:t>
        </w:r>
        <w:r w:rsidR="001905A2">
          <w:rPr>
            <w:noProof/>
            <w:webHidden/>
          </w:rPr>
          <w:fldChar w:fldCharType="end"/>
        </w:r>
      </w:hyperlink>
    </w:p>
    <w:p w:rsidR="001905A2" w:rsidRDefault="000C0ACA">
      <w:pPr>
        <w:pStyle w:val="23"/>
        <w:tabs>
          <w:tab w:val="right" w:leader="dot" w:pos="962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88184547" w:history="1">
        <w:r w:rsidR="001905A2" w:rsidRPr="00E235C5">
          <w:rPr>
            <w:rStyle w:val="af6"/>
            <w:noProof/>
          </w:rPr>
          <w:t>7.2 Освоенные профессиональные компетенции</w:t>
        </w:r>
        <w:r w:rsidR="001905A2">
          <w:rPr>
            <w:noProof/>
            <w:webHidden/>
          </w:rPr>
          <w:tab/>
        </w:r>
        <w:r w:rsidR="001905A2">
          <w:rPr>
            <w:noProof/>
            <w:webHidden/>
          </w:rPr>
          <w:fldChar w:fldCharType="begin"/>
        </w:r>
        <w:r w:rsidR="001905A2">
          <w:rPr>
            <w:noProof/>
            <w:webHidden/>
          </w:rPr>
          <w:instrText xml:space="preserve"> PAGEREF _Toc188184547 \h </w:instrText>
        </w:r>
        <w:r w:rsidR="001905A2">
          <w:rPr>
            <w:noProof/>
            <w:webHidden/>
          </w:rPr>
        </w:r>
        <w:r w:rsidR="001905A2">
          <w:rPr>
            <w:noProof/>
            <w:webHidden/>
          </w:rPr>
          <w:fldChar w:fldCharType="separate"/>
        </w:r>
        <w:r w:rsidR="001905A2">
          <w:rPr>
            <w:noProof/>
            <w:webHidden/>
          </w:rPr>
          <w:t>16</w:t>
        </w:r>
        <w:r w:rsidR="001905A2">
          <w:rPr>
            <w:noProof/>
            <w:webHidden/>
          </w:rPr>
          <w:fldChar w:fldCharType="end"/>
        </w:r>
      </w:hyperlink>
    </w:p>
    <w:p w:rsidR="00CD7F77" w:rsidRPr="00934287" w:rsidRDefault="00E95A6F" w:rsidP="005D18F8">
      <w:pPr>
        <w:widowControl w:val="0"/>
        <w:tabs>
          <w:tab w:val="left" w:pos="9632"/>
        </w:tabs>
      </w:pPr>
      <w:r w:rsidRPr="00934287">
        <w:fldChar w:fldCharType="end"/>
      </w:r>
    </w:p>
    <w:p w:rsidR="00B80CBD" w:rsidRPr="0088280E" w:rsidRDefault="00B80CBD" w:rsidP="005D18F8">
      <w:pPr>
        <w:widowControl w:val="0"/>
      </w:pPr>
      <w:r w:rsidRPr="0088280E">
        <w:br w:type="page"/>
      </w:r>
    </w:p>
    <w:p w:rsidR="00B72170" w:rsidRDefault="00B80CBD" w:rsidP="005D18F8">
      <w:pPr>
        <w:pStyle w:val="11"/>
        <w:widowControl w:val="0"/>
        <w:rPr>
          <w:lang w:bidi="ru-RU"/>
        </w:rPr>
      </w:pPr>
      <w:bookmarkStart w:id="1" w:name="bookmark3"/>
      <w:bookmarkStart w:id="2" w:name="_Toc188184518"/>
      <w:r w:rsidRPr="0088280E">
        <w:rPr>
          <w:lang w:bidi="ru-RU"/>
        </w:rPr>
        <w:lastRenderedPageBreak/>
        <w:t>РАЗДЕЛ 1. ОБЩАЯ ХАРАКТЕРИСТИКА РАБОЧЕЙ ПРОГРАММЫ</w:t>
      </w:r>
      <w:bookmarkEnd w:id="1"/>
      <w:bookmarkEnd w:id="2"/>
      <w:r w:rsidR="005D18F8">
        <w:rPr>
          <w:lang w:bidi="ru-RU"/>
        </w:rPr>
        <w:t xml:space="preserve"> </w:t>
      </w:r>
    </w:p>
    <w:p w:rsidR="00B80CBD" w:rsidRPr="0088280E" w:rsidRDefault="005D18F8" w:rsidP="005D18F8">
      <w:pPr>
        <w:pStyle w:val="11"/>
        <w:widowControl w:val="0"/>
      </w:pPr>
      <w:bookmarkStart w:id="3" w:name="_Toc188184519"/>
      <w:r>
        <w:rPr>
          <w:lang w:bidi="ru-RU"/>
        </w:rPr>
        <w:t>учебной практики</w:t>
      </w:r>
      <w:bookmarkEnd w:id="3"/>
    </w:p>
    <w:p w:rsidR="00EC0698" w:rsidRPr="0088280E" w:rsidRDefault="00EC0698" w:rsidP="005D18F8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sz w:val="24"/>
          <w:szCs w:val="24"/>
        </w:rPr>
      </w:pPr>
    </w:p>
    <w:p w:rsidR="00B80CBD" w:rsidRPr="0088280E" w:rsidRDefault="00EC0698" w:rsidP="005D18F8">
      <w:pPr>
        <w:pStyle w:val="21"/>
        <w:widowControl w:val="0"/>
        <w:rPr>
          <w:lang w:bidi="ru-RU"/>
        </w:rPr>
      </w:pPr>
      <w:bookmarkStart w:id="4" w:name="bookmark5"/>
      <w:bookmarkStart w:id="5" w:name="_Toc188184520"/>
      <w:r w:rsidRPr="0088280E">
        <w:rPr>
          <w:lang w:bidi="ru-RU"/>
        </w:rPr>
        <w:t xml:space="preserve">1.1 </w:t>
      </w:r>
      <w:r w:rsidR="00B80CBD" w:rsidRPr="0088280E">
        <w:rPr>
          <w:lang w:bidi="ru-RU"/>
        </w:rPr>
        <w:t>Область применения рабочей программы</w:t>
      </w:r>
      <w:bookmarkEnd w:id="4"/>
      <w:r w:rsidR="005D18F8">
        <w:rPr>
          <w:lang w:bidi="ru-RU"/>
        </w:rPr>
        <w:t xml:space="preserve"> учебной практики</w:t>
      </w:r>
      <w:bookmarkEnd w:id="5"/>
    </w:p>
    <w:p w:rsidR="00EC0698" w:rsidRPr="0088280E" w:rsidRDefault="00EC0698" w:rsidP="005D18F8">
      <w:pPr>
        <w:pStyle w:val="21"/>
        <w:widowControl w:val="0"/>
      </w:pPr>
    </w:p>
    <w:p w:rsidR="00B80CBD" w:rsidRPr="0088280E" w:rsidRDefault="00B80CBD" w:rsidP="005D18F8">
      <w:pPr>
        <w:widowControl w:val="0"/>
        <w:rPr>
          <w:rStyle w:val="24"/>
          <w:b w:val="0"/>
          <w:sz w:val="24"/>
          <w:szCs w:val="24"/>
        </w:rPr>
      </w:pPr>
      <w:r w:rsidRPr="0088280E">
        <w:rPr>
          <w:color w:val="000000"/>
          <w:lang w:bidi="ru-RU"/>
        </w:rPr>
        <w:t xml:space="preserve">Рабочая программа учебной практики (далее программа практики) - является частью основной образовательной программы среднего профессионального образования по специальности </w:t>
      </w:r>
      <w:r w:rsidRPr="0088280E">
        <w:rPr>
          <w:rStyle w:val="24"/>
          <w:b w:val="0"/>
          <w:sz w:val="24"/>
          <w:szCs w:val="24"/>
        </w:rPr>
        <w:t>09.02.07 Информационные системы и программирование.</w:t>
      </w:r>
    </w:p>
    <w:p w:rsidR="00EC0698" w:rsidRPr="0088280E" w:rsidRDefault="00EC0698" w:rsidP="005D18F8">
      <w:pPr>
        <w:widowControl w:val="0"/>
      </w:pPr>
    </w:p>
    <w:p w:rsidR="00B80CBD" w:rsidRPr="0088280E" w:rsidRDefault="00EC0698" w:rsidP="005D18F8">
      <w:pPr>
        <w:pStyle w:val="21"/>
        <w:widowControl w:val="0"/>
        <w:rPr>
          <w:lang w:bidi="ru-RU"/>
        </w:rPr>
      </w:pPr>
      <w:bookmarkStart w:id="6" w:name="bookmark6"/>
      <w:bookmarkStart w:id="7" w:name="_Toc188184521"/>
      <w:r w:rsidRPr="0088280E">
        <w:rPr>
          <w:lang w:bidi="ru-RU"/>
        </w:rPr>
        <w:t xml:space="preserve">1.2 </w:t>
      </w:r>
      <w:r w:rsidR="009C4825">
        <w:rPr>
          <w:lang w:bidi="ru-RU"/>
        </w:rPr>
        <w:t>Т</w:t>
      </w:r>
      <w:r w:rsidR="00B80CBD" w:rsidRPr="0088280E">
        <w:rPr>
          <w:lang w:bidi="ru-RU"/>
        </w:rPr>
        <w:t>ребования к результатам освоения учебной практики</w:t>
      </w:r>
      <w:bookmarkEnd w:id="6"/>
      <w:bookmarkEnd w:id="7"/>
    </w:p>
    <w:p w:rsidR="00EC0698" w:rsidRPr="0088280E" w:rsidRDefault="00EC0698" w:rsidP="005D18F8">
      <w:pPr>
        <w:pStyle w:val="21"/>
        <w:widowControl w:val="0"/>
      </w:pPr>
    </w:p>
    <w:p w:rsidR="00847D78" w:rsidRPr="00CE298E" w:rsidRDefault="00B80CBD" w:rsidP="005D18F8">
      <w:pPr>
        <w:pStyle w:val="aa"/>
        <w:widowControl w:val="0"/>
        <w:tabs>
          <w:tab w:val="left" w:pos="1134"/>
        </w:tabs>
        <w:ind w:left="0"/>
        <w:rPr>
          <w:color w:val="000000"/>
          <w:lang w:bidi="ru-RU"/>
        </w:rPr>
      </w:pPr>
      <w:r w:rsidRPr="0088280E">
        <w:rPr>
          <w:color w:val="000000"/>
          <w:lang w:bidi="ru-RU"/>
        </w:rPr>
        <w:t xml:space="preserve">Учебная практика направлена на формирование у обучающихся практических навыков и развитие компетенций, приобретение первоначального </w:t>
      </w:r>
      <w:r w:rsidRPr="00CE298E">
        <w:rPr>
          <w:rStyle w:val="24"/>
          <w:sz w:val="24"/>
          <w:szCs w:val="24"/>
        </w:rPr>
        <w:t>практического опыта</w:t>
      </w:r>
      <w:r w:rsidR="00847D78" w:rsidRPr="00CE298E">
        <w:rPr>
          <w:rStyle w:val="24"/>
          <w:sz w:val="24"/>
          <w:szCs w:val="24"/>
        </w:rPr>
        <w:t xml:space="preserve"> в</w:t>
      </w:r>
      <w:r w:rsidRPr="00CE298E">
        <w:rPr>
          <w:rStyle w:val="24"/>
          <w:sz w:val="24"/>
          <w:szCs w:val="24"/>
        </w:rPr>
        <w:t>:</w:t>
      </w:r>
      <w:r w:rsidR="00847D78" w:rsidRPr="00CE298E">
        <w:rPr>
          <w:color w:val="000000"/>
          <w:lang w:bidi="ru-RU"/>
        </w:rPr>
        <w:t xml:space="preserve"> </w:t>
      </w:r>
    </w:p>
    <w:p w:rsidR="004350BE" w:rsidRPr="004350BE" w:rsidRDefault="006F2DFB" w:rsidP="000C0ACA">
      <w:pPr>
        <w:pStyle w:val="aa"/>
        <w:numPr>
          <w:ilvl w:val="0"/>
          <w:numId w:val="28"/>
        </w:numPr>
        <w:tabs>
          <w:tab w:val="left" w:pos="1134"/>
        </w:tabs>
      </w:pPr>
      <w:r>
        <w:t>в обработке и публикации статического и динамического контента;</w:t>
      </w:r>
      <w:r w:rsidR="004A73AC" w:rsidRPr="004A73AC">
        <w:t xml:space="preserve"> </w:t>
      </w:r>
      <w:r w:rsidR="004A73AC" w:rsidRPr="00BB733D">
        <w:t>разработк</w:t>
      </w:r>
      <w:r w:rsidR="004A73AC">
        <w:t>и</w:t>
      </w:r>
      <w:r w:rsidR="004A73AC" w:rsidRPr="00BB733D">
        <w:t xml:space="preserve"> документации по экспл</w:t>
      </w:r>
      <w:r w:rsidR="004A73AC">
        <w:t>уатации информационной системы;</w:t>
      </w:r>
    </w:p>
    <w:p w:rsidR="00847D78" w:rsidRPr="004350BE" w:rsidRDefault="00847D78" w:rsidP="004350BE">
      <w:pPr>
        <w:widowControl w:val="0"/>
        <w:tabs>
          <w:tab w:val="left" w:pos="1134"/>
        </w:tabs>
        <w:ind w:firstLine="0"/>
        <w:rPr>
          <w:color w:val="000000"/>
          <w:lang w:bidi="ru-RU"/>
        </w:rPr>
      </w:pPr>
    </w:p>
    <w:p w:rsidR="00B80CBD" w:rsidRPr="00CE298E" w:rsidRDefault="00B80CBD" w:rsidP="004350BE">
      <w:pPr>
        <w:widowControl w:val="0"/>
        <w:tabs>
          <w:tab w:val="left" w:pos="1134"/>
        </w:tabs>
        <w:rPr>
          <w:b/>
        </w:rPr>
      </w:pPr>
      <w:r w:rsidRPr="00CE298E">
        <w:rPr>
          <w:b/>
          <w:color w:val="000000"/>
          <w:lang w:bidi="ru-RU"/>
        </w:rPr>
        <w:t>уме</w:t>
      </w:r>
      <w:r w:rsidR="00847D78" w:rsidRPr="00CE298E">
        <w:rPr>
          <w:b/>
          <w:color w:val="000000"/>
          <w:lang w:bidi="ru-RU"/>
        </w:rPr>
        <w:t>ть</w:t>
      </w:r>
      <w:r w:rsidRPr="00CE298E">
        <w:rPr>
          <w:b/>
          <w:color w:val="000000"/>
          <w:lang w:bidi="ru-RU"/>
        </w:rPr>
        <w:t>:</w:t>
      </w:r>
    </w:p>
    <w:p w:rsidR="00D73B53" w:rsidRPr="00D73B53" w:rsidRDefault="00D73B53" w:rsidP="00D73B53">
      <w:pPr>
        <w:pStyle w:val="aa"/>
        <w:widowControl w:val="0"/>
        <w:numPr>
          <w:ilvl w:val="0"/>
          <w:numId w:val="40"/>
        </w:numPr>
        <w:rPr>
          <w:color w:val="000000"/>
          <w:lang w:bidi="ru-RU"/>
        </w:rPr>
      </w:pPr>
      <w:r w:rsidRPr="00D73B53">
        <w:rPr>
          <w:color w:val="000000"/>
          <w:lang w:bidi="ru-RU"/>
        </w:rPr>
        <w:t>подготавливать и обрабатывать цифровую информацию;</w:t>
      </w:r>
    </w:p>
    <w:p w:rsidR="00D73B53" w:rsidRPr="00D73B53" w:rsidRDefault="00D73B53" w:rsidP="00D73B53">
      <w:pPr>
        <w:pStyle w:val="aa"/>
        <w:widowControl w:val="0"/>
        <w:numPr>
          <w:ilvl w:val="0"/>
          <w:numId w:val="40"/>
        </w:numPr>
        <w:rPr>
          <w:color w:val="000000"/>
          <w:lang w:bidi="ru-RU"/>
        </w:rPr>
      </w:pPr>
      <w:r w:rsidRPr="00D73B53">
        <w:rPr>
          <w:color w:val="000000"/>
          <w:lang w:bidi="ru-RU"/>
        </w:rPr>
        <w:t xml:space="preserve">размещать цифровую информацию на информационных ресурсах согласно правилам и регламентам; </w:t>
      </w:r>
    </w:p>
    <w:p w:rsidR="00D73B53" w:rsidRPr="00D73B53" w:rsidRDefault="00D73B53" w:rsidP="00D73B53">
      <w:pPr>
        <w:pStyle w:val="aa"/>
        <w:widowControl w:val="0"/>
        <w:numPr>
          <w:ilvl w:val="0"/>
          <w:numId w:val="40"/>
        </w:numPr>
        <w:rPr>
          <w:color w:val="000000"/>
          <w:lang w:bidi="ru-RU"/>
        </w:rPr>
      </w:pPr>
      <w:r w:rsidRPr="00D73B53">
        <w:rPr>
          <w:color w:val="000000"/>
          <w:lang w:bidi="ru-RU"/>
        </w:rPr>
        <w:t xml:space="preserve">осуществлять поиск информации в сети Интернет различными методами; </w:t>
      </w:r>
    </w:p>
    <w:p w:rsidR="00CE298E" w:rsidRPr="00D73B53" w:rsidRDefault="00D73B53" w:rsidP="00D73B53">
      <w:pPr>
        <w:pStyle w:val="aa"/>
        <w:widowControl w:val="0"/>
        <w:numPr>
          <w:ilvl w:val="0"/>
          <w:numId w:val="40"/>
        </w:numPr>
        <w:rPr>
          <w:color w:val="000000"/>
          <w:lang w:bidi="ru-RU"/>
        </w:rPr>
      </w:pPr>
      <w:r w:rsidRPr="00D73B53">
        <w:rPr>
          <w:color w:val="000000"/>
          <w:lang w:bidi="ru-RU"/>
        </w:rPr>
        <w:t>осуществлять оптимизацию контента для эффективной индексации поисковыми системами;</w:t>
      </w:r>
    </w:p>
    <w:p w:rsidR="00D73B53" w:rsidRPr="00D73B53" w:rsidRDefault="00D73B53" w:rsidP="00D73B53">
      <w:pPr>
        <w:pStyle w:val="aa"/>
        <w:widowControl w:val="0"/>
        <w:numPr>
          <w:ilvl w:val="0"/>
          <w:numId w:val="40"/>
        </w:numPr>
        <w:rPr>
          <w:color w:val="000000"/>
          <w:lang w:bidi="ru-RU"/>
        </w:rPr>
      </w:pPr>
      <w:r w:rsidRPr="00D73B53">
        <w:rPr>
          <w:color w:val="000000"/>
          <w:lang w:bidi="ru-RU"/>
        </w:rPr>
        <w:t>подготавливать техническое задание на создание информационной системы;</w:t>
      </w:r>
    </w:p>
    <w:p w:rsidR="00D73B53" w:rsidRPr="00D73B53" w:rsidRDefault="00D73B53" w:rsidP="00D73B53">
      <w:pPr>
        <w:pStyle w:val="aa"/>
        <w:widowControl w:val="0"/>
        <w:numPr>
          <w:ilvl w:val="0"/>
          <w:numId w:val="40"/>
        </w:numPr>
        <w:rPr>
          <w:color w:val="000000"/>
          <w:lang w:bidi="ru-RU"/>
        </w:rPr>
      </w:pPr>
      <w:r w:rsidRPr="00D73B53">
        <w:rPr>
          <w:color w:val="000000"/>
          <w:lang w:bidi="ru-RU"/>
        </w:rPr>
        <w:t>разрабатывать эксплуатационную документацию информационной системы.</w:t>
      </w:r>
    </w:p>
    <w:p w:rsidR="00D73B53" w:rsidRDefault="00D73B53" w:rsidP="00D73B53">
      <w:pPr>
        <w:widowControl w:val="0"/>
        <w:rPr>
          <w:color w:val="000000"/>
          <w:lang w:bidi="ru-RU"/>
        </w:rPr>
      </w:pPr>
    </w:p>
    <w:p w:rsidR="00B80CBD" w:rsidRPr="0088280E" w:rsidRDefault="00B80CBD" w:rsidP="005D18F8">
      <w:pPr>
        <w:widowControl w:val="0"/>
        <w:rPr>
          <w:color w:val="000000"/>
          <w:lang w:bidi="ru-RU"/>
        </w:rPr>
      </w:pPr>
      <w:r w:rsidRPr="0088280E">
        <w:rPr>
          <w:color w:val="000000"/>
          <w:lang w:bidi="ru-RU"/>
        </w:rPr>
        <w:t>Результатом прохождения учебной практики УП.</w:t>
      </w:r>
      <w:r w:rsidR="00D73B53">
        <w:rPr>
          <w:color w:val="000000"/>
          <w:lang w:bidi="ru-RU"/>
        </w:rPr>
        <w:t>1</w:t>
      </w:r>
      <w:r w:rsidRPr="0088280E">
        <w:rPr>
          <w:color w:val="000000"/>
          <w:lang w:bidi="ru-RU"/>
        </w:rPr>
        <w:t xml:space="preserve">0.01 профессионального модуля </w:t>
      </w:r>
      <w:r w:rsidR="00961A2A" w:rsidRPr="00961A2A">
        <w:rPr>
          <w:color w:val="000000"/>
          <w:lang w:bidi="ru-RU"/>
        </w:rPr>
        <w:t>ПМ.</w:t>
      </w:r>
      <w:r w:rsidR="00D73B53">
        <w:rPr>
          <w:color w:val="000000"/>
          <w:lang w:bidi="ru-RU"/>
        </w:rPr>
        <w:t>1</w:t>
      </w:r>
      <w:r w:rsidR="00961A2A" w:rsidRPr="00961A2A">
        <w:rPr>
          <w:color w:val="000000"/>
          <w:lang w:bidi="ru-RU"/>
        </w:rPr>
        <w:t xml:space="preserve">0 </w:t>
      </w:r>
      <w:r w:rsidR="000C0ACA" w:rsidRPr="000C0ACA">
        <w:rPr>
          <w:color w:val="000000"/>
          <w:lang w:bidi="ru-RU"/>
        </w:rPr>
        <w:t xml:space="preserve">Администрирование информационных ресурсов </w:t>
      </w:r>
      <w:r w:rsidRPr="0088280E">
        <w:rPr>
          <w:color w:val="000000"/>
          <w:lang w:bidi="ru-RU"/>
        </w:rPr>
        <w:t>является первичное освоение обучающимися видом профессиональной</w:t>
      </w:r>
      <w:r w:rsidRPr="00961A2A">
        <w:rPr>
          <w:b/>
          <w:color w:val="000000"/>
          <w:lang w:bidi="ru-RU"/>
        </w:rPr>
        <w:t xml:space="preserve"> </w:t>
      </w:r>
      <w:r w:rsidRPr="00961A2A">
        <w:rPr>
          <w:color w:val="000000"/>
          <w:lang w:bidi="ru-RU"/>
        </w:rPr>
        <w:t>деятельности (ВПД</w:t>
      </w:r>
      <w:r w:rsidRPr="00961A2A">
        <w:rPr>
          <w:rStyle w:val="24"/>
          <w:b w:val="0"/>
          <w:sz w:val="24"/>
          <w:szCs w:val="24"/>
        </w:rPr>
        <w:t xml:space="preserve">): </w:t>
      </w:r>
      <w:r w:rsidR="000C0ACA" w:rsidRPr="000C0ACA">
        <w:rPr>
          <w:rStyle w:val="24"/>
          <w:b w:val="0"/>
          <w:sz w:val="24"/>
          <w:szCs w:val="24"/>
        </w:rPr>
        <w:t>Администрирование информационных ресурсов</w:t>
      </w:r>
      <w:r w:rsidRPr="00961A2A">
        <w:rPr>
          <w:b/>
          <w:color w:val="000000"/>
          <w:lang w:bidi="ru-RU"/>
        </w:rPr>
        <w:t>,</w:t>
      </w:r>
      <w:r w:rsidRPr="0088280E">
        <w:rPr>
          <w:color w:val="000000"/>
          <w:lang w:bidi="ru-RU"/>
        </w:rPr>
        <w:t xml:space="preserve"> в том числе профессиональными (ПК) и общими (ОК) компетенциями:</w:t>
      </w: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"/>
        <w:gridCol w:w="8571"/>
      </w:tblGrid>
      <w:tr w:rsidR="00B80CBD" w:rsidRPr="0088280E" w:rsidTr="000B39E2">
        <w:trPr>
          <w:trHeight w:hRule="exact" w:val="610"/>
          <w:jc w:val="center"/>
        </w:trPr>
        <w:tc>
          <w:tcPr>
            <w:tcW w:w="546" w:type="pct"/>
            <w:shd w:val="clear" w:color="auto" w:fill="FFFFFF"/>
          </w:tcPr>
          <w:p w:rsidR="00B80CBD" w:rsidRPr="0088280E" w:rsidRDefault="00B80CBD" w:rsidP="005D18F8">
            <w:pPr>
              <w:widowControl w:val="0"/>
              <w:ind w:firstLine="0"/>
              <w:jc w:val="left"/>
            </w:pPr>
            <w:r w:rsidRPr="0088280E">
              <w:t xml:space="preserve">ОК </w:t>
            </w:r>
            <w:r w:rsidR="00F24DF4" w:rsidRPr="0088280E">
              <w:t>0</w:t>
            </w:r>
            <w:r w:rsidRPr="0088280E">
              <w:t>1</w:t>
            </w:r>
          </w:p>
        </w:tc>
        <w:tc>
          <w:tcPr>
            <w:tcW w:w="4454" w:type="pct"/>
            <w:shd w:val="clear" w:color="auto" w:fill="FFFFFF"/>
          </w:tcPr>
          <w:p w:rsidR="00B80CBD" w:rsidRPr="0088280E" w:rsidRDefault="00F24DF4" w:rsidP="005D18F8">
            <w:pPr>
              <w:widowControl w:val="0"/>
              <w:ind w:firstLine="0"/>
            </w:pPr>
            <w:r w:rsidRPr="0088280E">
              <w:t>Выбирать способы решения задач профессиональной деятельности применительно к различным контекстам</w:t>
            </w:r>
          </w:p>
        </w:tc>
      </w:tr>
      <w:tr w:rsidR="00B80CBD" w:rsidRPr="0088280E" w:rsidTr="003650F5">
        <w:trPr>
          <w:trHeight w:hRule="exact" w:val="920"/>
          <w:jc w:val="center"/>
        </w:trPr>
        <w:tc>
          <w:tcPr>
            <w:tcW w:w="546" w:type="pct"/>
            <w:shd w:val="clear" w:color="auto" w:fill="FFFFFF"/>
          </w:tcPr>
          <w:p w:rsidR="00B80CBD" w:rsidRPr="0088280E" w:rsidRDefault="00B80CBD" w:rsidP="005D18F8">
            <w:pPr>
              <w:widowControl w:val="0"/>
              <w:ind w:firstLine="0"/>
              <w:jc w:val="left"/>
            </w:pPr>
            <w:r w:rsidRPr="0088280E">
              <w:t xml:space="preserve">ОК </w:t>
            </w:r>
            <w:r w:rsidR="00F24DF4" w:rsidRPr="0088280E">
              <w:t>0</w:t>
            </w:r>
            <w:r w:rsidRPr="0088280E">
              <w:t>2</w:t>
            </w:r>
          </w:p>
        </w:tc>
        <w:tc>
          <w:tcPr>
            <w:tcW w:w="4454" w:type="pct"/>
            <w:shd w:val="clear" w:color="auto" w:fill="FFFFFF"/>
          </w:tcPr>
          <w:p w:rsidR="00B80CBD" w:rsidRPr="0088280E" w:rsidRDefault="00F24DF4" w:rsidP="005D18F8">
            <w:pPr>
              <w:widowControl w:val="0"/>
              <w:ind w:firstLine="0"/>
            </w:pPr>
            <w:r w:rsidRPr="0088280E"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</w:tr>
      <w:tr w:rsidR="00B80CBD" w:rsidRPr="0088280E" w:rsidTr="003650F5">
        <w:trPr>
          <w:trHeight w:hRule="exact" w:val="1288"/>
          <w:jc w:val="center"/>
        </w:trPr>
        <w:tc>
          <w:tcPr>
            <w:tcW w:w="546" w:type="pct"/>
            <w:shd w:val="clear" w:color="auto" w:fill="FFFFFF"/>
          </w:tcPr>
          <w:p w:rsidR="00B80CBD" w:rsidRPr="0088280E" w:rsidRDefault="00B80CBD" w:rsidP="005D18F8">
            <w:pPr>
              <w:widowControl w:val="0"/>
              <w:ind w:firstLine="0"/>
              <w:jc w:val="left"/>
            </w:pPr>
            <w:r w:rsidRPr="0088280E">
              <w:t xml:space="preserve">ОК </w:t>
            </w:r>
            <w:r w:rsidR="00F24DF4" w:rsidRPr="0088280E">
              <w:t>0</w:t>
            </w:r>
            <w:r w:rsidRPr="0088280E">
              <w:t>3</w:t>
            </w:r>
          </w:p>
        </w:tc>
        <w:tc>
          <w:tcPr>
            <w:tcW w:w="4454" w:type="pct"/>
            <w:shd w:val="clear" w:color="auto" w:fill="FFFFFF"/>
          </w:tcPr>
          <w:p w:rsidR="00B80CBD" w:rsidRPr="0088280E" w:rsidRDefault="00F24DF4" w:rsidP="005D18F8">
            <w:pPr>
              <w:widowControl w:val="0"/>
              <w:ind w:firstLine="0"/>
            </w:pPr>
            <w:r w:rsidRPr="0088280E"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</w:p>
        </w:tc>
      </w:tr>
      <w:tr w:rsidR="00B80CBD" w:rsidRPr="0088280E" w:rsidTr="003650F5">
        <w:trPr>
          <w:trHeight w:hRule="exact" w:val="413"/>
          <w:jc w:val="center"/>
        </w:trPr>
        <w:tc>
          <w:tcPr>
            <w:tcW w:w="546" w:type="pct"/>
            <w:shd w:val="clear" w:color="auto" w:fill="FFFFFF"/>
          </w:tcPr>
          <w:p w:rsidR="00B80CBD" w:rsidRPr="0088280E" w:rsidRDefault="00B80CBD" w:rsidP="005D18F8">
            <w:pPr>
              <w:widowControl w:val="0"/>
              <w:ind w:firstLine="0"/>
              <w:jc w:val="left"/>
            </w:pPr>
            <w:r w:rsidRPr="0088280E">
              <w:t xml:space="preserve">ОК </w:t>
            </w:r>
            <w:r w:rsidR="00F24DF4" w:rsidRPr="0088280E">
              <w:t>0</w:t>
            </w:r>
            <w:r w:rsidRPr="0088280E">
              <w:t>4</w:t>
            </w:r>
          </w:p>
        </w:tc>
        <w:tc>
          <w:tcPr>
            <w:tcW w:w="4454" w:type="pct"/>
            <w:shd w:val="clear" w:color="auto" w:fill="FFFFFF"/>
          </w:tcPr>
          <w:p w:rsidR="00B80CBD" w:rsidRPr="0088280E" w:rsidRDefault="00F24DF4" w:rsidP="005D18F8">
            <w:pPr>
              <w:widowControl w:val="0"/>
              <w:ind w:firstLine="0"/>
            </w:pPr>
            <w:r w:rsidRPr="0088280E">
              <w:t>Эффективно взаимодействовать и работать в коллективе и команде</w:t>
            </w:r>
          </w:p>
        </w:tc>
      </w:tr>
      <w:tr w:rsidR="00B80CBD" w:rsidRPr="0088280E" w:rsidTr="003650F5">
        <w:trPr>
          <w:trHeight w:hRule="exact" w:val="946"/>
          <w:jc w:val="center"/>
        </w:trPr>
        <w:tc>
          <w:tcPr>
            <w:tcW w:w="546" w:type="pct"/>
            <w:shd w:val="clear" w:color="auto" w:fill="FFFFFF"/>
          </w:tcPr>
          <w:p w:rsidR="00B80CBD" w:rsidRPr="0088280E" w:rsidRDefault="00B80CBD" w:rsidP="005D18F8">
            <w:pPr>
              <w:widowControl w:val="0"/>
              <w:ind w:firstLine="0"/>
              <w:jc w:val="left"/>
            </w:pPr>
            <w:r w:rsidRPr="0088280E">
              <w:t xml:space="preserve">ОК </w:t>
            </w:r>
            <w:r w:rsidR="00F24DF4" w:rsidRPr="0088280E">
              <w:t>0</w:t>
            </w:r>
            <w:r w:rsidRPr="0088280E">
              <w:t>5</w:t>
            </w:r>
          </w:p>
        </w:tc>
        <w:tc>
          <w:tcPr>
            <w:tcW w:w="4454" w:type="pct"/>
            <w:shd w:val="clear" w:color="auto" w:fill="FFFFFF"/>
          </w:tcPr>
          <w:p w:rsidR="00B80CBD" w:rsidRPr="0088280E" w:rsidRDefault="00F24DF4" w:rsidP="005D18F8">
            <w:pPr>
              <w:widowControl w:val="0"/>
              <w:ind w:firstLine="0"/>
            </w:pPr>
            <w:r w:rsidRPr="0088280E"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B80CBD" w:rsidRPr="0088280E" w:rsidTr="000B39E2">
        <w:trPr>
          <w:trHeight w:hRule="exact" w:val="846"/>
          <w:jc w:val="center"/>
        </w:trPr>
        <w:tc>
          <w:tcPr>
            <w:tcW w:w="546" w:type="pct"/>
            <w:shd w:val="clear" w:color="auto" w:fill="FFFFFF"/>
          </w:tcPr>
          <w:p w:rsidR="00B80CBD" w:rsidRPr="0088280E" w:rsidRDefault="00B80CBD" w:rsidP="005D18F8">
            <w:pPr>
              <w:widowControl w:val="0"/>
              <w:ind w:firstLine="0"/>
              <w:jc w:val="left"/>
            </w:pPr>
            <w:r w:rsidRPr="0088280E">
              <w:t xml:space="preserve">ОК </w:t>
            </w:r>
            <w:r w:rsidR="00F24DF4" w:rsidRPr="0088280E">
              <w:t>0</w:t>
            </w:r>
            <w:r w:rsidRPr="0088280E">
              <w:t>7</w:t>
            </w:r>
          </w:p>
        </w:tc>
        <w:tc>
          <w:tcPr>
            <w:tcW w:w="4454" w:type="pct"/>
            <w:shd w:val="clear" w:color="auto" w:fill="FFFFFF"/>
          </w:tcPr>
          <w:p w:rsidR="00B80CBD" w:rsidRPr="0088280E" w:rsidRDefault="00F24DF4" w:rsidP="005D18F8">
            <w:pPr>
              <w:widowControl w:val="0"/>
              <w:ind w:firstLine="0"/>
            </w:pPr>
            <w:r w:rsidRPr="0088280E"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</w:tr>
      <w:tr w:rsidR="00F24DF4" w:rsidRPr="0088280E" w:rsidTr="00A81C01">
        <w:trPr>
          <w:trHeight w:hRule="exact" w:val="576"/>
          <w:jc w:val="center"/>
        </w:trPr>
        <w:tc>
          <w:tcPr>
            <w:tcW w:w="546" w:type="pct"/>
            <w:shd w:val="clear" w:color="auto" w:fill="FFFFFF"/>
          </w:tcPr>
          <w:p w:rsidR="00F24DF4" w:rsidRPr="0088280E" w:rsidRDefault="00F24DF4" w:rsidP="001B4ACD">
            <w:pPr>
              <w:widowControl w:val="0"/>
              <w:ind w:firstLine="0"/>
              <w:jc w:val="left"/>
            </w:pPr>
            <w:r w:rsidRPr="0088280E">
              <w:t>ОК 09</w:t>
            </w:r>
          </w:p>
        </w:tc>
        <w:tc>
          <w:tcPr>
            <w:tcW w:w="4454" w:type="pct"/>
            <w:shd w:val="clear" w:color="auto" w:fill="FFFFFF"/>
          </w:tcPr>
          <w:p w:rsidR="00F24DF4" w:rsidRPr="0088280E" w:rsidRDefault="00F24DF4" w:rsidP="001B4ACD">
            <w:pPr>
              <w:widowControl w:val="0"/>
              <w:ind w:firstLine="0"/>
            </w:pPr>
            <w:r w:rsidRPr="0088280E">
              <w:t>Пользоваться профессиональной документацией на государственном и иностранном языках</w:t>
            </w:r>
          </w:p>
        </w:tc>
      </w:tr>
      <w:tr w:rsidR="001B4ACD" w:rsidRPr="0088280E" w:rsidTr="00A81C01">
        <w:trPr>
          <w:trHeight w:hRule="exact" w:val="570"/>
          <w:jc w:val="center"/>
        </w:trPr>
        <w:tc>
          <w:tcPr>
            <w:tcW w:w="546" w:type="pct"/>
            <w:shd w:val="clear" w:color="auto" w:fill="FFFFFF"/>
          </w:tcPr>
          <w:p w:rsidR="001B4ACD" w:rsidRPr="008E5034" w:rsidRDefault="001B4ACD" w:rsidP="00AD4ADB">
            <w:pPr>
              <w:ind w:firstLine="0"/>
            </w:pPr>
            <w:r w:rsidRPr="008E5034">
              <w:lastRenderedPageBreak/>
              <w:t xml:space="preserve">ПК </w:t>
            </w:r>
            <w:r w:rsidR="00AD4ADB">
              <w:t>10</w:t>
            </w:r>
            <w:r w:rsidRPr="008E5034">
              <w:t>.1.</w:t>
            </w:r>
          </w:p>
        </w:tc>
        <w:tc>
          <w:tcPr>
            <w:tcW w:w="4454" w:type="pct"/>
            <w:shd w:val="clear" w:color="auto" w:fill="FFFFFF"/>
          </w:tcPr>
          <w:p w:rsidR="001B4ACD" w:rsidRPr="008E5034" w:rsidRDefault="00AD4ADB" w:rsidP="00AD4ADB">
            <w:pPr>
              <w:ind w:firstLine="0"/>
            </w:pPr>
            <w:r>
              <w:t>О</w:t>
            </w:r>
            <w:r w:rsidRPr="00AD4ADB">
              <w:t>брабатывать статический и дина</w:t>
            </w:r>
            <w:r>
              <w:t>мический информационный контент.</w:t>
            </w:r>
          </w:p>
        </w:tc>
      </w:tr>
      <w:tr w:rsidR="001B4ACD" w:rsidRPr="0088280E" w:rsidTr="00C243EF">
        <w:trPr>
          <w:trHeight w:hRule="exact" w:val="687"/>
          <w:jc w:val="center"/>
        </w:trPr>
        <w:tc>
          <w:tcPr>
            <w:tcW w:w="546" w:type="pct"/>
            <w:shd w:val="clear" w:color="auto" w:fill="FFFFFF"/>
          </w:tcPr>
          <w:p w:rsidR="001B4ACD" w:rsidRPr="008E5034" w:rsidRDefault="001B4ACD" w:rsidP="00AD4ADB">
            <w:pPr>
              <w:ind w:firstLine="0"/>
            </w:pPr>
            <w:r w:rsidRPr="008E5034">
              <w:t xml:space="preserve">ПК </w:t>
            </w:r>
            <w:r w:rsidR="00AD4ADB">
              <w:t>10</w:t>
            </w:r>
            <w:r w:rsidRPr="008E5034">
              <w:t>.2.</w:t>
            </w:r>
          </w:p>
        </w:tc>
        <w:tc>
          <w:tcPr>
            <w:tcW w:w="4454" w:type="pct"/>
            <w:shd w:val="clear" w:color="auto" w:fill="FFFFFF"/>
          </w:tcPr>
          <w:p w:rsidR="001B4ACD" w:rsidRPr="008E5034" w:rsidRDefault="00C243EF" w:rsidP="00C243EF">
            <w:pPr>
              <w:ind w:firstLine="0"/>
            </w:pPr>
            <w:r>
              <w:t>Р</w:t>
            </w:r>
            <w:r w:rsidRPr="00C243EF">
              <w:t>азрабатывать технические документы для управления информационными ресурсами</w:t>
            </w:r>
            <w:r w:rsidR="001B4ACD" w:rsidRPr="008E5034">
              <w:t>.</w:t>
            </w:r>
          </w:p>
        </w:tc>
      </w:tr>
    </w:tbl>
    <w:p w:rsidR="00B80CBD" w:rsidRPr="0088280E" w:rsidRDefault="00B80CBD" w:rsidP="005D18F8">
      <w:pPr>
        <w:widowControl w:val="0"/>
      </w:pPr>
    </w:p>
    <w:p w:rsidR="00B80CBD" w:rsidRDefault="000B39E2" w:rsidP="005D18F8">
      <w:pPr>
        <w:pStyle w:val="21"/>
        <w:widowControl w:val="0"/>
        <w:rPr>
          <w:lang w:bidi="ru-RU"/>
        </w:rPr>
      </w:pPr>
      <w:bookmarkStart w:id="8" w:name="bookmark7"/>
      <w:bookmarkStart w:id="9" w:name="_Toc188184522"/>
      <w:r w:rsidRPr="0088280E">
        <w:rPr>
          <w:lang w:bidi="ru-RU"/>
        </w:rPr>
        <w:t xml:space="preserve">1.3 </w:t>
      </w:r>
      <w:r w:rsidR="00B80CBD" w:rsidRPr="0088280E">
        <w:rPr>
          <w:lang w:bidi="ru-RU"/>
        </w:rPr>
        <w:t>Количество часов, отводимое на учебную практику</w:t>
      </w:r>
      <w:bookmarkEnd w:id="8"/>
      <w:bookmarkEnd w:id="9"/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5"/>
        <w:gridCol w:w="2402"/>
        <w:gridCol w:w="2835"/>
      </w:tblGrid>
      <w:tr w:rsidR="00B80CBD" w:rsidRPr="0088280E" w:rsidTr="000B39E2">
        <w:trPr>
          <w:trHeight w:hRule="exact" w:val="461"/>
          <w:jc w:val="center"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0CBD" w:rsidRPr="0088280E" w:rsidRDefault="00B80CBD" w:rsidP="005D18F8">
            <w:pPr>
              <w:widowControl w:val="0"/>
              <w:ind w:firstLine="0"/>
              <w:jc w:val="center"/>
            </w:pPr>
            <w:r w:rsidRPr="0088280E">
              <w:rPr>
                <w:rStyle w:val="24"/>
                <w:sz w:val="24"/>
                <w:szCs w:val="24"/>
              </w:rPr>
              <w:t>Вид практики: учебная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80CBD" w:rsidRPr="0088280E" w:rsidRDefault="00B80CBD" w:rsidP="005D18F8">
            <w:pPr>
              <w:widowControl w:val="0"/>
              <w:ind w:firstLine="0"/>
              <w:jc w:val="center"/>
            </w:pPr>
            <w:r w:rsidRPr="0088280E">
              <w:rPr>
                <w:rStyle w:val="24"/>
                <w:sz w:val="24"/>
                <w:szCs w:val="24"/>
              </w:rPr>
              <w:t>Количество часов</w:t>
            </w:r>
          </w:p>
        </w:tc>
        <w:tc>
          <w:tcPr>
            <w:tcW w:w="14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80CBD" w:rsidRPr="00D51D33" w:rsidRDefault="00B80CBD" w:rsidP="005D18F8">
            <w:pPr>
              <w:widowControl w:val="0"/>
              <w:ind w:firstLine="0"/>
              <w:jc w:val="center"/>
            </w:pPr>
            <w:r w:rsidRPr="00D51D33">
              <w:rPr>
                <w:rStyle w:val="24"/>
                <w:color w:val="auto"/>
                <w:sz w:val="24"/>
                <w:szCs w:val="24"/>
              </w:rPr>
              <w:t>Форма проведения</w:t>
            </w:r>
          </w:p>
        </w:tc>
      </w:tr>
      <w:tr w:rsidR="00B80CBD" w:rsidRPr="0088280E" w:rsidTr="000B39E2">
        <w:trPr>
          <w:trHeight w:hRule="exact" w:val="605"/>
          <w:jc w:val="center"/>
        </w:trPr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80CBD" w:rsidRPr="0088280E" w:rsidRDefault="003650F5" w:rsidP="003C7299">
            <w:pPr>
              <w:widowControl w:val="0"/>
              <w:ind w:firstLine="0"/>
            </w:pPr>
            <w:r>
              <w:rPr>
                <w:rStyle w:val="24"/>
                <w:sz w:val="24"/>
                <w:szCs w:val="24"/>
              </w:rPr>
              <w:t>УП.</w:t>
            </w:r>
            <w:r w:rsidR="003C7299">
              <w:rPr>
                <w:rStyle w:val="24"/>
                <w:sz w:val="24"/>
                <w:szCs w:val="24"/>
              </w:rPr>
              <w:t>1</w:t>
            </w:r>
            <w:r>
              <w:rPr>
                <w:rStyle w:val="24"/>
                <w:sz w:val="24"/>
                <w:szCs w:val="24"/>
              </w:rPr>
              <w:t>0.</w:t>
            </w:r>
            <w:r w:rsidR="00B80CBD" w:rsidRPr="0088280E">
              <w:rPr>
                <w:rStyle w:val="24"/>
                <w:sz w:val="24"/>
                <w:szCs w:val="24"/>
              </w:rPr>
              <w:t>01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80CBD" w:rsidRPr="00CE298E" w:rsidRDefault="003B797A" w:rsidP="003B797A">
            <w:pPr>
              <w:widowControl w:val="0"/>
              <w:ind w:firstLine="0"/>
              <w:jc w:val="center"/>
              <w:rPr>
                <w:b/>
              </w:rPr>
            </w:pPr>
            <w:r>
              <w:rPr>
                <w:rStyle w:val="24"/>
                <w:b w:val="0"/>
                <w:sz w:val="24"/>
                <w:szCs w:val="24"/>
              </w:rPr>
              <w:t>36</w:t>
            </w:r>
            <w:r w:rsidR="00B80CBD" w:rsidRPr="00CE298E">
              <w:rPr>
                <w:rStyle w:val="24"/>
                <w:b w:val="0"/>
                <w:sz w:val="24"/>
                <w:szCs w:val="24"/>
              </w:rPr>
              <w:t xml:space="preserve"> академических час</w:t>
            </w:r>
            <w:r w:rsidR="003650F5">
              <w:rPr>
                <w:rStyle w:val="24"/>
                <w:b w:val="0"/>
                <w:sz w:val="24"/>
                <w:szCs w:val="24"/>
              </w:rPr>
              <w:t>а</w:t>
            </w:r>
            <w:r w:rsidR="00B80CBD" w:rsidRPr="00CE298E">
              <w:rPr>
                <w:rStyle w:val="24"/>
                <w:b w:val="0"/>
                <w:sz w:val="24"/>
                <w:szCs w:val="24"/>
              </w:rPr>
              <w:t xml:space="preserve"> (</w:t>
            </w:r>
            <w:r>
              <w:rPr>
                <w:rStyle w:val="24"/>
                <w:b w:val="0"/>
                <w:sz w:val="24"/>
                <w:szCs w:val="24"/>
              </w:rPr>
              <w:t>1</w:t>
            </w:r>
            <w:r w:rsidR="00B80CBD" w:rsidRPr="00CE298E">
              <w:rPr>
                <w:rStyle w:val="24"/>
                <w:b w:val="0"/>
                <w:sz w:val="24"/>
                <w:szCs w:val="24"/>
              </w:rPr>
              <w:t xml:space="preserve"> недел</w:t>
            </w:r>
            <w:r>
              <w:rPr>
                <w:rStyle w:val="24"/>
                <w:b w:val="0"/>
                <w:sz w:val="24"/>
                <w:szCs w:val="24"/>
              </w:rPr>
              <w:t>я</w:t>
            </w:r>
            <w:r w:rsidR="00B80CBD" w:rsidRPr="00CE298E">
              <w:rPr>
                <w:rStyle w:val="24"/>
                <w:b w:val="0"/>
                <w:sz w:val="24"/>
                <w:szCs w:val="24"/>
              </w:rPr>
              <w:t>)</w:t>
            </w:r>
          </w:p>
        </w:tc>
        <w:tc>
          <w:tcPr>
            <w:tcW w:w="1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80CBD" w:rsidRPr="00D51D33" w:rsidRDefault="00B80CBD" w:rsidP="005D18F8">
            <w:pPr>
              <w:widowControl w:val="0"/>
              <w:ind w:firstLine="0"/>
              <w:jc w:val="center"/>
              <w:rPr>
                <w:b/>
              </w:rPr>
            </w:pPr>
            <w:r w:rsidRPr="00D51D33">
              <w:rPr>
                <w:rStyle w:val="24"/>
                <w:b w:val="0"/>
                <w:color w:val="auto"/>
                <w:sz w:val="24"/>
                <w:szCs w:val="24"/>
              </w:rPr>
              <w:t>Концентрированная</w:t>
            </w:r>
          </w:p>
        </w:tc>
      </w:tr>
    </w:tbl>
    <w:p w:rsidR="000B39E2" w:rsidRPr="0088280E" w:rsidRDefault="000B39E2" w:rsidP="005D18F8">
      <w:pPr>
        <w:pStyle w:val="afc"/>
        <w:shd w:val="clear" w:color="auto" w:fill="auto"/>
        <w:spacing w:line="240" w:lineRule="auto"/>
        <w:ind w:firstLine="709"/>
        <w:jc w:val="both"/>
        <w:rPr>
          <w:color w:val="000000"/>
          <w:sz w:val="24"/>
          <w:szCs w:val="24"/>
          <w:lang w:eastAsia="ru-RU" w:bidi="ru-RU"/>
        </w:rPr>
      </w:pPr>
    </w:p>
    <w:p w:rsidR="00B80CBD" w:rsidRPr="0088280E" w:rsidRDefault="000B39E2" w:rsidP="005D18F8">
      <w:pPr>
        <w:pStyle w:val="afc"/>
        <w:shd w:val="clear" w:color="auto" w:fill="auto"/>
        <w:spacing w:line="240" w:lineRule="auto"/>
        <w:ind w:firstLine="709"/>
        <w:jc w:val="both"/>
        <w:rPr>
          <w:color w:val="000000"/>
          <w:sz w:val="24"/>
          <w:szCs w:val="24"/>
          <w:lang w:eastAsia="ru-RU" w:bidi="ru-RU"/>
        </w:rPr>
      </w:pPr>
      <w:r w:rsidRPr="0088280E">
        <w:rPr>
          <w:color w:val="000000"/>
          <w:sz w:val="24"/>
          <w:szCs w:val="24"/>
          <w:lang w:eastAsia="ru-RU" w:bidi="ru-RU"/>
        </w:rPr>
        <w:t>Форма промежуточной</w:t>
      </w:r>
      <w:r w:rsidR="00B80CBD" w:rsidRPr="0088280E">
        <w:rPr>
          <w:color w:val="000000"/>
          <w:sz w:val="24"/>
          <w:szCs w:val="24"/>
          <w:lang w:eastAsia="ru-RU" w:bidi="ru-RU"/>
        </w:rPr>
        <w:t xml:space="preserve"> аттестации - дифференцированный зачет</w:t>
      </w:r>
      <w:r w:rsidRPr="0088280E">
        <w:rPr>
          <w:color w:val="000000"/>
          <w:sz w:val="24"/>
          <w:szCs w:val="24"/>
          <w:lang w:eastAsia="ru-RU" w:bidi="ru-RU"/>
        </w:rPr>
        <w:t xml:space="preserve"> в </w:t>
      </w:r>
      <w:r w:rsidR="00370E80">
        <w:rPr>
          <w:color w:val="000000"/>
          <w:sz w:val="24"/>
          <w:szCs w:val="24"/>
          <w:lang w:eastAsia="ru-RU" w:bidi="ru-RU"/>
        </w:rPr>
        <w:t>8</w:t>
      </w:r>
      <w:r w:rsidRPr="0088280E">
        <w:rPr>
          <w:color w:val="000000"/>
          <w:sz w:val="24"/>
          <w:szCs w:val="24"/>
          <w:lang w:eastAsia="ru-RU" w:bidi="ru-RU"/>
        </w:rPr>
        <w:t xml:space="preserve"> семестре</w:t>
      </w:r>
      <w:r w:rsidR="00B80CBD" w:rsidRPr="0088280E">
        <w:rPr>
          <w:color w:val="000000"/>
          <w:sz w:val="24"/>
          <w:szCs w:val="24"/>
          <w:lang w:eastAsia="ru-RU" w:bidi="ru-RU"/>
        </w:rPr>
        <w:t>.</w:t>
      </w:r>
    </w:p>
    <w:p w:rsidR="00B80CBD" w:rsidRPr="0088280E" w:rsidRDefault="00B80CBD" w:rsidP="005D18F8">
      <w:pPr>
        <w:widowControl w:val="0"/>
      </w:pPr>
    </w:p>
    <w:p w:rsidR="00B80CBD" w:rsidRPr="0088280E" w:rsidRDefault="000B39E2" w:rsidP="005D18F8">
      <w:pPr>
        <w:pStyle w:val="11"/>
        <w:widowControl w:val="0"/>
        <w:rPr>
          <w:lang w:bidi="ru-RU"/>
        </w:rPr>
      </w:pPr>
      <w:bookmarkStart w:id="10" w:name="bookmark8"/>
      <w:bookmarkStart w:id="11" w:name="_Toc188184523"/>
      <w:r w:rsidRPr="0088280E">
        <w:rPr>
          <w:lang w:bidi="ru-RU"/>
        </w:rPr>
        <w:t xml:space="preserve">2. </w:t>
      </w:r>
      <w:r w:rsidR="00B80CBD" w:rsidRPr="0088280E">
        <w:rPr>
          <w:lang w:bidi="ru-RU"/>
        </w:rPr>
        <w:t xml:space="preserve">СТРУКТУРА И СОДЕРЖАНИЕ </w:t>
      </w:r>
      <w:r w:rsidR="00D964EB">
        <w:rPr>
          <w:lang w:bidi="ru-RU"/>
        </w:rPr>
        <w:t xml:space="preserve">учебной </w:t>
      </w:r>
      <w:r w:rsidR="00B80CBD" w:rsidRPr="0088280E">
        <w:rPr>
          <w:lang w:bidi="ru-RU"/>
        </w:rPr>
        <w:t>ПРАКТИКИ</w:t>
      </w:r>
      <w:bookmarkEnd w:id="10"/>
      <w:bookmarkEnd w:id="11"/>
    </w:p>
    <w:p w:rsidR="000B39E2" w:rsidRPr="0088280E" w:rsidRDefault="000B39E2" w:rsidP="005D18F8">
      <w:pPr>
        <w:pStyle w:val="11"/>
        <w:widowControl w:val="0"/>
      </w:pPr>
    </w:p>
    <w:p w:rsidR="00B80CBD" w:rsidRPr="0088280E" w:rsidRDefault="00B80CBD" w:rsidP="005D18F8">
      <w:pPr>
        <w:pStyle w:val="21"/>
        <w:widowControl w:val="0"/>
        <w:rPr>
          <w:lang w:bidi="ru-RU"/>
        </w:rPr>
      </w:pPr>
      <w:bookmarkStart w:id="12" w:name="_Toc188184524"/>
      <w:bookmarkStart w:id="13" w:name="bookmark9"/>
      <w:r w:rsidRPr="0088280E">
        <w:rPr>
          <w:lang w:bidi="ru-RU"/>
        </w:rPr>
        <w:t>2.1 Тематический план учебной практики</w:t>
      </w:r>
      <w:bookmarkEnd w:id="12"/>
      <w:r w:rsidRPr="0088280E">
        <w:rPr>
          <w:lang w:bidi="ru-RU"/>
        </w:rPr>
        <w:t xml:space="preserve"> </w:t>
      </w:r>
      <w:bookmarkEnd w:id="13"/>
    </w:p>
    <w:p w:rsidR="000B39E2" w:rsidRPr="0088280E" w:rsidRDefault="000B39E2" w:rsidP="005D18F8">
      <w:pPr>
        <w:pStyle w:val="21"/>
        <w:widowControl w:val="0"/>
      </w:pPr>
    </w:p>
    <w:p w:rsidR="00B80CBD" w:rsidRPr="0088280E" w:rsidRDefault="00B80CBD" w:rsidP="005D18F8">
      <w:pPr>
        <w:widowControl w:val="0"/>
      </w:pPr>
      <w:r w:rsidRPr="0088280E">
        <w:rPr>
          <w:color w:val="000000"/>
          <w:lang w:bidi="ru-RU"/>
        </w:rPr>
        <w:t>Практика проводится в форме практической подготовки, контактной и самостоятельной работы.</w:t>
      </w:r>
    </w:p>
    <w:tbl>
      <w:tblPr>
        <w:tblpPr w:leftFromText="180" w:rightFromText="180" w:vertAnchor="text" w:tblpXSpec="center" w:tblpY="1"/>
        <w:tblOverlap w:val="never"/>
        <w:tblW w:w="10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94"/>
        <w:gridCol w:w="1507"/>
      </w:tblGrid>
      <w:tr w:rsidR="00B80CBD" w:rsidRPr="00A21A2A" w:rsidTr="00F85B97">
        <w:trPr>
          <w:trHeight w:hRule="exact" w:val="566"/>
        </w:trPr>
        <w:tc>
          <w:tcPr>
            <w:tcW w:w="8794" w:type="dxa"/>
            <w:shd w:val="clear" w:color="auto" w:fill="FFFFFF"/>
            <w:vAlign w:val="center"/>
          </w:tcPr>
          <w:p w:rsidR="00B80CBD" w:rsidRPr="00F85B97" w:rsidRDefault="00A21A2A" w:rsidP="005D18F8">
            <w:pPr>
              <w:widowControl w:val="0"/>
              <w:ind w:firstLine="0"/>
              <w:jc w:val="center"/>
              <w:rPr>
                <w:rStyle w:val="24"/>
                <w:sz w:val="24"/>
                <w:szCs w:val="24"/>
              </w:rPr>
            </w:pPr>
            <w:r w:rsidRPr="00F85B97">
              <w:rPr>
                <w:rStyle w:val="24"/>
                <w:sz w:val="24"/>
                <w:szCs w:val="24"/>
              </w:rPr>
              <w:t>Содержание</w:t>
            </w:r>
          </w:p>
          <w:p w:rsidR="0057651E" w:rsidRPr="00F85B97" w:rsidRDefault="0057651E" w:rsidP="005D18F8">
            <w:pPr>
              <w:widowControl w:val="0"/>
              <w:ind w:firstLine="0"/>
              <w:jc w:val="center"/>
              <w:rPr>
                <w:b/>
              </w:rPr>
            </w:pPr>
          </w:p>
        </w:tc>
        <w:tc>
          <w:tcPr>
            <w:tcW w:w="1507" w:type="dxa"/>
            <w:shd w:val="clear" w:color="auto" w:fill="FFFFFF"/>
            <w:vAlign w:val="center"/>
          </w:tcPr>
          <w:p w:rsidR="00B80CBD" w:rsidRPr="00F85B97" w:rsidRDefault="00B80CBD" w:rsidP="005D18F8">
            <w:pPr>
              <w:widowControl w:val="0"/>
              <w:ind w:firstLine="0"/>
              <w:jc w:val="center"/>
              <w:rPr>
                <w:b/>
              </w:rPr>
            </w:pPr>
            <w:r w:rsidRPr="00F85B97">
              <w:rPr>
                <w:rStyle w:val="24"/>
                <w:sz w:val="24"/>
                <w:szCs w:val="24"/>
              </w:rPr>
              <w:t>Количество</w:t>
            </w:r>
          </w:p>
          <w:p w:rsidR="00B80CBD" w:rsidRPr="00F85B97" w:rsidRDefault="00B80CBD" w:rsidP="005D18F8">
            <w:pPr>
              <w:widowControl w:val="0"/>
              <w:ind w:firstLine="0"/>
              <w:jc w:val="center"/>
              <w:rPr>
                <w:b/>
              </w:rPr>
            </w:pPr>
            <w:r w:rsidRPr="00F85B97">
              <w:rPr>
                <w:rStyle w:val="24"/>
                <w:sz w:val="24"/>
                <w:szCs w:val="24"/>
              </w:rPr>
              <w:t>часов</w:t>
            </w:r>
          </w:p>
        </w:tc>
      </w:tr>
      <w:tr w:rsidR="00B80CBD" w:rsidRPr="00A21A2A" w:rsidTr="0057651E">
        <w:trPr>
          <w:trHeight w:hRule="exact" w:val="288"/>
        </w:trPr>
        <w:tc>
          <w:tcPr>
            <w:tcW w:w="8794" w:type="dxa"/>
            <w:shd w:val="clear" w:color="auto" w:fill="FFFFFF"/>
            <w:vAlign w:val="bottom"/>
          </w:tcPr>
          <w:p w:rsidR="00B80CBD" w:rsidRPr="0057651E" w:rsidRDefault="00B80CBD" w:rsidP="003B797A">
            <w:pPr>
              <w:widowControl w:val="0"/>
              <w:ind w:firstLine="0"/>
            </w:pPr>
            <w:r w:rsidRPr="0057651E">
              <w:rPr>
                <w:rStyle w:val="24"/>
                <w:sz w:val="24"/>
                <w:szCs w:val="24"/>
              </w:rPr>
              <w:t>Учебная практика УП.</w:t>
            </w:r>
            <w:r w:rsidR="003B797A">
              <w:rPr>
                <w:rStyle w:val="24"/>
                <w:sz w:val="24"/>
                <w:szCs w:val="24"/>
              </w:rPr>
              <w:t>1</w:t>
            </w:r>
            <w:r w:rsidRPr="0057651E">
              <w:rPr>
                <w:rStyle w:val="24"/>
                <w:sz w:val="24"/>
                <w:szCs w:val="24"/>
              </w:rPr>
              <w:t>0.01</w:t>
            </w:r>
          </w:p>
        </w:tc>
        <w:tc>
          <w:tcPr>
            <w:tcW w:w="1507" w:type="dxa"/>
            <w:shd w:val="clear" w:color="auto" w:fill="FFFFFF"/>
            <w:vAlign w:val="bottom"/>
          </w:tcPr>
          <w:p w:rsidR="00B80CBD" w:rsidRPr="0057651E" w:rsidRDefault="003B797A" w:rsidP="003B797A">
            <w:pPr>
              <w:widowControl w:val="0"/>
              <w:ind w:firstLine="0"/>
              <w:jc w:val="center"/>
            </w:pPr>
            <w:r>
              <w:rPr>
                <w:rStyle w:val="24"/>
                <w:sz w:val="24"/>
                <w:szCs w:val="24"/>
              </w:rPr>
              <w:t>36</w:t>
            </w:r>
          </w:p>
        </w:tc>
      </w:tr>
      <w:tr w:rsidR="0015471D" w:rsidRPr="0088280E" w:rsidTr="00490800">
        <w:trPr>
          <w:trHeight w:hRule="exact" w:val="721"/>
        </w:trPr>
        <w:tc>
          <w:tcPr>
            <w:tcW w:w="8794" w:type="dxa"/>
            <w:shd w:val="clear" w:color="auto" w:fill="FFFFFF"/>
          </w:tcPr>
          <w:p w:rsidR="0015471D" w:rsidRPr="0057651E" w:rsidRDefault="007716B6" w:rsidP="003B797A">
            <w:pPr>
              <w:widowControl w:val="0"/>
              <w:ind w:firstLine="0"/>
            </w:pPr>
            <w:r>
              <w:t>Введение. Цели и задачи учебной практики. Общие вопросы охраны труда. Орган</w:t>
            </w:r>
            <w:r w:rsidR="003B797A">
              <w:t>изация безопасной работы на ПК.</w:t>
            </w:r>
          </w:p>
        </w:tc>
        <w:tc>
          <w:tcPr>
            <w:tcW w:w="1507" w:type="dxa"/>
            <w:shd w:val="clear" w:color="auto" w:fill="FFFFFF"/>
          </w:tcPr>
          <w:p w:rsidR="0015471D" w:rsidRPr="0057651E" w:rsidRDefault="00490800" w:rsidP="0039542B">
            <w:pPr>
              <w:widowControl w:val="0"/>
              <w:ind w:firstLine="0"/>
              <w:jc w:val="center"/>
            </w:pPr>
            <w:r>
              <w:t>4</w:t>
            </w:r>
          </w:p>
        </w:tc>
      </w:tr>
      <w:tr w:rsidR="00D81286" w:rsidRPr="0088280E" w:rsidTr="00007B7A">
        <w:trPr>
          <w:trHeight w:hRule="exact" w:val="1008"/>
        </w:trPr>
        <w:tc>
          <w:tcPr>
            <w:tcW w:w="8794" w:type="dxa"/>
            <w:shd w:val="clear" w:color="auto" w:fill="FFFFFF"/>
          </w:tcPr>
          <w:p w:rsidR="003B797A" w:rsidRDefault="003B797A" w:rsidP="003B797A">
            <w:pPr>
              <w:widowControl w:val="0"/>
              <w:ind w:firstLine="0"/>
            </w:pPr>
            <w:r>
              <w:t>Тема 1. И</w:t>
            </w:r>
            <w:r>
              <w:t>зучение стандартов документирования</w:t>
            </w:r>
            <w:r w:rsidR="00490800">
              <w:t>:</w:t>
            </w:r>
            <w:r>
              <w:t xml:space="preserve"> </w:t>
            </w:r>
            <w:r w:rsidR="00490800">
              <w:t>о</w:t>
            </w:r>
            <w:r>
              <w:t>знакомление с ГОСТ 34.602-89</w:t>
            </w:r>
          </w:p>
          <w:p w:rsidR="003B797A" w:rsidRDefault="003B797A" w:rsidP="003B797A">
            <w:pPr>
              <w:widowControl w:val="0"/>
              <w:ind w:firstLine="0"/>
            </w:pPr>
            <w:r>
              <w:t>Изучение структуры и содержания документации по информационным системам.</w:t>
            </w:r>
          </w:p>
          <w:p w:rsidR="00D81286" w:rsidRDefault="003B797A" w:rsidP="00490800">
            <w:pPr>
              <w:widowControl w:val="0"/>
              <w:ind w:firstLine="0"/>
            </w:pPr>
            <w:r>
              <w:t>Анализ требований к оформлению и содержанию документов.</w:t>
            </w:r>
          </w:p>
        </w:tc>
        <w:tc>
          <w:tcPr>
            <w:tcW w:w="1507" w:type="dxa"/>
            <w:shd w:val="clear" w:color="auto" w:fill="FFFFFF"/>
          </w:tcPr>
          <w:p w:rsidR="00D81286" w:rsidRPr="0057651E" w:rsidRDefault="00490800" w:rsidP="00490800">
            <w:pPr>
              <w:widowControl w:val="0"/>
              <w:ind w:firstLine="0"/>
              <w:jc w:val="center"/>
            </w:pPr>
            <w:r>
              <w:t>6</w:t>
            </w:r>
          </w:p>
        </w:tc>
      </w:tr>
      <w:tr w:rsidR="00D81286" w:rsidRPr="0088280E" w:rsidTr="0039542B">
        <w:trPr>
          <w:trHeight w:hRule="exact" w:val="972"/>
        </w:trPr>
        <w:tc>
          <w:tcPr>
            <w:tcW w:w="8794" w:type="dxa"/>
            <w:shd w:val="clear" w:color="auto" w:fill="FFFFFF"/>
          </w:tcPr>
          <w:p w:rsidR="00D81286" w:rsidRDefault="00D81286" w:rsidP="00490800">
            <w:pPr>
              <w:pStyle w:val="aff"/>
            </w:pPr>
            <w:r>
              <w:t xml:space="preserve">Тема </w:t>
            </w:r>
            <w:proofErr w:type="gramStart"/>
            <w:r>
              <w:t>2.</w:t>
            </w:r>
            <w:r w:rsidR="00490800" w:rsidRPr="00490800">
              <w:t>Обзор</w:t>
            </w:r>
            <w:proofErr w:type="gramEnd"/>
            <w:r w:rsidR="00490800" w:rsidRPr="00490800">
              <w:t xml:space="preserve"> стандартов, касающихся документирования информационных систем (ГОСТ Р 51141-98, ГОСТ Р 50779.34-99).</w:t>
            </w:r>
            <w:r w:rsidR="00490800">
              <w:t xml:space="preserve"> </w:t>
            </w:r>
            <w:r w:rsidR="00490800" w:rsidRPr="00490800">
              <w:t>Сравнительный анализ различных стандартов.</w:t>
            </w:r>
          </w:p>
        </w:tc>
        <w:tc>
          <w:tcPr>
            <w:tcW w:w="1507" w:type="dxa"/>
            <w:shd w:val="clear" w:color="auto" w:fill="FFFFFF"/>
          </w:tcPr>
          <w:p w:rsidR="00D81286" w:rsidRPr="0057651E" w:rsidRDefault="00490800" w:rsidP="005D18F8">
            <w:pPr>
              <w:widowControl w:val="0"/>
              <w:ind w:firstLine="0"/>
              <w:jc w:val="center"/>
            </w:pPr>
            <w:r>
              <w:t>6</w:t>
            </w:r>
          </w:p>
        </w:tc>
      </w:tr>
      <w:tr w:rsidR="0039542B" w:rsidRPr="0088280E" w:rsidTr="00490800">
        <w:trPr>
          <w:trHeight w:hRule="exact" w:val="702"/>
        </w:trPr>
        <w:tc>
          <w:tcPr>
            <w:tcW w:w="8794" w:type="dxa"/>
            <w:shd w:val="clear" w:color="auto" w:fill="FFFFFF"/>
          </w:tcPr>
          <w:p w:rsidR="0039542B" w:rsidRDefault="0039542B" w:rsidP="00490800">
            <w:pPr>
              <w:pStyle w:val="aff"/>
            </w:pPr>
            <w:r>
              <w:t xml:space="preserve">Тема 3. </w:t>
            </w:r>
            <w:r w:rsidR="00490800">
              <w:rPr>
                <w:bCs/>
              </w:rPr>
              <w:t>Ст</w:t>
            </w:r>
            <w:r w:rsidR="00490800" w:rsidRPr="00490800">
              <w:rPr>
                <w:bCs/>
              </w:rPr>
              <w:t>руктура и содержание технического задания</w:t>
            </w:r>
            <w:r w:rsidR="00490800">
              <w:rPr>
                <w:bCs/>
              </w:rPr>
              <w:t>: о</w:t>
            </w:r>
            <w:r w:rsidR="00490800" w:rsidRPr="00490800">
              <w:t>п</w:t>
            </w:r>
            <w:r w:rsidR="00490800">
              <w:t>ределение ключевых элементов ТЗ, изучение</w:t>
            </w:r>
            <w:r w:rsidR="00490800" w:rsidRPr="00490800">
              <w:t xml:space="preserve"> примеров ТЗ на создание информационных систем.</w:t>
            </w:r>
          </w:p>
        </w:tc>
        <w:tc>
          <w:tcPr>
            <w:tcW w:w="1507" w:type="dxa"/>
            <w:shd w:val="clear" w:color="auto" w:fill="FFFFFF"/>
          </w:tcPr>
          <w:p w:rsidR="0039542B" w:rsidRDefault="00490800" w:rsidP="005D18F8">
            <w:pPr>
              <w:widowControl w:val="0"/>
              <w:ind w:firstLine="0"/>
              <w:jc w:val="center"/>
            </w:pPr>
            <w:r>
              <w:t>6</w:t>
            </w:r>
          </w:p>
        </w:tc>
      </w:tr>
      <w:tr w:rsidR="00D81286" w:rsidRPr="0088280E" w:rsidTr="00490800">
        <w:trPr>
          <w:trHeight w:hRule="exact" w:val="713"/>
        </w:trPr>
        <w:tc>
          <w:tcPr>
            <w:tcW w:w="8794" w:type="dxa"/>
            <w:shd w:val="clear" w:color="auto" w:fill="FFFFFF"/>
          </w:tcPr>
          <w:p w:rsidR="00490800" w:rsidRDefault="0039542B" w:rsidP="00490800">
            <w:pPr>
              <w:widowControl w:val="0"/>
              <w:ind w:firstLine="0"/>
            </w:pPr>
            <w:r>
              <w:t>Тема 4</w:t>
            </w:r>
            <w:r w:rsidR="00D81286">
              <w:t>.</w:t>
            </w:r>
            <w:r w:rsidR="00490800">
              <w:t xml:space="preserve">  </w:t>
            </w:r>
            <w:r w:rsidR="00490800">
              <w:t>Разработка эксплуатационной документации</w:t>
            </w:r>
            <w:r w:rsidR="00490800">
              <w:t>: о</w:t>
            </w:r>
            <w:r w:rsidR="00490800">
              <w:t>писание системы и её функциональности</w:t>
            </w:r>
            <w:r w:rsidR="00490800">
              <w:t>; и</w:t>
            </w:r>
            <w:r w:rsidR="00490800">
              <w:t>нструкции для пользователей по работе с системой</w:t>
            </w:r>
            <w:r w:rsidR="00490800">
              <w:t>.</w:t>
            </w:r>
          </w:p>
          <w:p w:rsidR="00D81286" w:rsidRDefault="00D81286" w:rsidP="00D81286">
            <w:pPr>
              <w:widowControl w:val="0"/>
              <w:ind w:firstLine="0"/>
            </w:pPr>
          </w:p>
        </w:tc>
        <w:tc>
          <w:tcPr>
            <w:tcW w:w="1507" w:type="dxa"/>
            <w:shd w:val="clear" w:color="auto" w:fill="FFFFFF"/>
          </w:tcPr>
          <w:p w:rsidR="00D81286" w:rsidRPr="0057651E" w:rsidRDefault="0039542B" w:rsidP="005D18F8">
            <w:pPr>
              <w:widowControl w:val="0"/>
              <w:ind w:firstLine="0"/>
              <w:jc w:val="center"/>
            </w:pPr>
            <w:r>
              <w:t>6</w:t>
            </w:r>
          </w:p>
        </w:tc>
      </w:tr>
      <w:tr w:rsidR="0057651E" w:rsidRPr="0088280E" w:rsidTr="00D51D33">
        <w:trPr>
          <w:trHeight w:hRule="exact" w:val="448"/>
        </w:trPr>
        <w:tc>
          <w:tcPr>
            <w:tcW w:w="8794" w:type="dxa"/>
            <w:shd w:val="clear" w:color="auto" w:fill="FFFFFF"/>
          </w:tcPr>
          <w:p w:rsidR="0057651E" w:rsidRPr="0057651E" w:rsidRDefault="0057651E" w:rsidP="005D18F8">
            <w:pPr>
              <w:widowControl w:val="0"/>
              <w:ind w:firstLine="0"/>
            </w:pPr>
            <w:r w:rsidRPr="0057651E">
              <w:t xml:space="preserve">Подведение итогов. </w:t>
            </w:r>
            <w:r w:rsidR="007716B6">
              <w:t>Оформление отчетной документации</w:t>
            </w:r>
          </w:p>
        </w:tc>
        <w:tc>
          <w:tcPr>
            <w:tcW w:w="1507" w:type="dxa"/>
            <w:shd w:val="clear" w:color="auto" w:fill="FFFFFF"/>
          </w:tcPr>
          <w:p w:rsidR="0057651E" w:rsidRPr="0057651E" w:rsidRDefault="0039542B" w:rsidP="005D18F8">
            <w:pPr>
              <w:widowControl w:val="0"/>
              <w:ind w:firstLine="0"/>
              <w:jc w:val="center"/>
            </w:pPr>
            <w:r>
              <w:t>6</w:t>
            </w:r>
          </w:p>
        </w:tc>
      </w:tr>
      <w:tr w:rsidR="007716B6" w:rsidRPr="0088280E" w:rsidTr="00D51D33">
        <w:trPr>
          <w:trHeight w:hRule="exact" w:val="448"/>
        </w:trPr>
        <w:tc>
          <w:tcPr>
            <w:tcW w:w="8794" w:type="dxa"/>
            <w:shd w:val="clear" w:color="auto" w:fill="FFFFFF"/>
          </w:tcPr>
          <w:p w:rsidR="007716B6" w:rsidRPr="0057651E" w:rsidRDefault="007716B6" w:rsidP="005D18F8">
            <w:pPr>
              <w:widowControl w:val="0"/>
              <w:ind w:firstLine="0"/>
            </w:pPr>
            <w:r w:rsidRPr="0057651E">
              <w:t>Дифференцированный зачет</w:t>
            </w:r>
          </w:p>
        </w:tc>
        <w:tc>
          <w:tcPr>
            <w:tcW w:w="1507" w:type="dxa"/>
            <w:shd w:val="clear" w:color="auto" w:fill="FFFFFF"/>
          </w:tcPr>
          <w:p w:rsidR="007716B6" w:rsidRPr="0057651E" w:rsidRDefault="00490800" w:rsidP="005D18F8">
            <w:pPr>
              <w:widowControl w:val="0"/>
              <w:ind w:firstLine="0"/>
              <w:jc w:val="center"/>
            </w:pPr>
            <w:r>
              <w:t>2</w:t>
            </w:r>
          </w:p>
        </w:tc>
      </w:tr>
    </w:tbl>
    <w:p w:rsidR="00B80CBD" w:rsidRDefault="00B80CBD" w:rsidP="005D18F8">
      <w:pPr>
        <w:widowControl w:val="0"/>
      </w:pPr>
    </w:p>
    <w:p w:rsidR="00B84752" w:rsidRPr="00D964EB" w:rsidRDefault="00B84752" w:rsidP="00B84752">
      <w:pPr>
        <w:pStyle w:val="21"/>
        <w:widowControl w:val="0"/>
      </w:pPr>
      <w:r>
        <w:t>2</w:t>
      </w:r>
      <w:r w:rsidRPr="00D964EB">
        <w:t>.</w:t>
      </w:r>
      <w:r>
        <w:t>2</w:t>
      </w:r>
      <w:r w:rsidRPr="00D964EB">
        <w:t xml:space="preserve"> Индивидуальное задание</w:t>
      </w:r>
      <w:r w:rsidR="00BC55A2">
        <w:t xml:space="preserve"> на учебную практику</w:t>
      </w:r>
    </w:p>
    <w:p w:rsidR="00B84752" w:rsidRPr="00D964EB" w:rsidRDefault="00B84752" w:rsidP="00B84752">
      <w:pPr>
        <w:pStyle w:val="21"/>
        <w:widowControl w:val="0"/>
      </w:pPr>
    </w:p>
    <w:p w:rsidR="00B84752" w:rsidRPr="00B84752" w:rsidRDefault="00B84752" w:rsidP="00B84752">
      <w:pPr>
        <w:pStyle w:val="21"/>
        <w:widowControl w:val="0"/>
        <w:ind w:firstLine="708"/>
        <w:rPr>
          <w:b w:val="0"/>
          <w:color w:val="000000"/>
        </w:rPr>
      </w:pPr>
      <w:r w:rsidRPr="00B84752">
        <w:rPr>
          <w:b w:val="0"/>
          <w:color w:val="000000"/>
        </w:rPr>
        <w:t>Изучение стандартов документирования: ознакомьтесь с ГОСТ 34.602-89 и другими стандартами, касающимися документирования информационных систем. Обратите внимание на структуру и содержание технического задания.</w:t>
      </w:r>
    </w:p>
    <w:p w:rsidR="00B84752" w:rsidRPr="00B84752" w:rsidRDefault="00B84752" w:rsidP="00B84752">
      <w:pPr>
        <w:pStyle w:val="21"/>
        <w:widowControl w:val="0"/>
        <w:ind w:firstLine="708"/>
        <w:rPr>
          <w:b w:val="0"/>
          <w:color w:val="000000"/>
        </w:rPr>
      </w:pPr>
      <w:r w:rsidRPr="00B84752">
        <w:rPr>
          <w:b w:val="0"/>
          <w:color w:val="000000"/>
        </w:rPr>
        <w:t>Подготовка технического задания (ТЗ): составьте техническое задание на создание информационной системы.</w:t>
      </w:r>
      <w:r>
        <w:rPr>
          <w:b w:val="0"/>
          <w:color w:val="000000"/>
        </w:rPr>
        <w:t xml:space="preserve"> </w:t>
      </w:r>
      <w:r w:rsidRPr="00B84752">
        <w:rPr>
          <w:b w:val="0"/>
          <w:color w:val="000000"/>
        </w:rPr>
        <w:t>Включите следующие разделы:</w:t>
      </w:r>
    </w:p>
    <w:p w:rsidR="00B84752" w:rsidRPr="00B84752" w:rsidRDefault="00B84752" w:rsidP="00B84752">
      <w:pPr>
        <w:pStyle w:val="21"/>
        <w:widowControl w:val="0"/>
        <w:ind w:firstLine="0"/>
        <w:rPr>
          <w:b w:val="0"/>
          <w:color w:val="000000"/>
        </w:rPr>
      </w:pPr>
      <w:r>
        <w:rPr>
          <w:b w:val="0"/>
          <w:color w:val="000000"/>
        </w:rPr>
        <w:t xml:space="preserve">- </w:t>
      </w:r>
      <w:r w:rsidRPr="00B84752">
        <w:rPr>
          <w:b w:val="0"/>
          <w:color w:val="000000"/>
        </w:rPr>
        <w:t>Общие сведения о системе.</w:t>
      </w:r>
    </w:p>
    <w:p w:rsidR="00B84752" w:rsidRPr="00B84752" w:rsidRDefault="00B84752" w:rsidP="00B84752">
      <w:pPr>
        <w:pStyle w:val="21"/>
        <w:widowControl w:val="0"/>
        <w:ind w:left="708" w:firstLine="0"/>
        <w:rPr>
          <w:b w:val="0"/>
          <w:color w:val="000000"/>
        </w:rPr>
      </w:pPr>
      <w:r>
        <w:rPr>
          <w:b w:val="0"/>
          <w:color w:val="000000"/>
        </w:rPr>
        <w:t xml:space="preserve">- </w:t>
      </w:r>
      <w:r w:rsidRPr="00B84752">
        <w:rPr>
          <w:b w:val="0"/>
          <w:color w:val="000000"/>
        </w:rPr>
        <w:t>Назначение и цели создания системы.</w:t>
      </w:r>
    </w:p>
    <w:p w:rsidR="00B84752" w:rsidRPr="00B84752" w:rsidRDefault="00B84752" w:rsidP="00B84752">
      <w:pPr>
        <w:pStyle w:val="21"/>
        <w:widowControl w:val="0"/>
        <w:ind w:left="708" w:firstLine="0"/>
        <w:rPr>
          <w:b w:val="0"/>
          <w:color w:val="000000"/>
        </w:rPr>
      </w:pPr>
      <w:r>
        <w:rPr>
          <w:b w:val="0"/>
          <w:color w:val="000000"/>
        </w:rPr>
        <w:t xml:space="preserve">- </w:t>
      </w:r>
      <w:r w:rsidRPr="00B84752">
        <w:rPr>
          <w:b w:val="0"/>
          <w:color w:val="000000"/>
        </w:rPr>
        <w:t>Характеристика объектов автоматизации.</w:t>
      </w:r>
    </w:p>
    <w:p w:rsidR="00B84752" w:rsidRPr="00B84752" w:rsidRDefault="00B84752" w:rsidP="00B84752">
      <w:pPr>
        <w:pStyle w:val="21"/>
        <w:widowControl w:val="0"/>
        <w:ind w:left="708" w:firstLine="0"/>
        <w:rPr>
          <w:b w:val="0"/>
          <w:color w:val="000000"/>
        </w:rPr>
      </w:pPr>
      <w:r>
        <w:rPr>
          <w:b w:val="0"/>
          <w:color w:val="000000"/>
        </w:rPr>
        <w:t xml:space="preserve">- </w:t>
      </w:r>
      <w:r w:rsidRPr="00B84752">
        <w:rPr>
          <w:b w:val="0"/>
          <w:color w:val="000000"/>
        </w:rPr>
        <w:t>Требования к системе.</w:t>
      </w:r>
    </w:p>
    <w:p w:rsidR="00B84752" w:rsidRPr="00B84752" w:rsidRDefault="00B84752" w:rsidP="00B84752">
      <w:pPr>
        <w:pStyle w:val="21"/>
        <w:widowControl w:val="0"/>
        <w:ind w:left="708" w:firstLine="0"/>
        <w:rPr>
          <w:b w:val="0"/>
          <w:color w:val="000000"/>
        </w:rPr>
      </w:pPr>
      <w:r>
        <w:rPr>
          <w:b w:val="0"/>
          <w:color w:val="000000"/>
        </w:rPr>
        <w:lastRenderedPageBreak/>
        <w:t xml:space="preserve">- </w:t>
      </w:r>
      <w:r w:rsidRPr="00B84752">
        <w:rPr>
          <w:b w:val="0"/>
          <w:color w:val="000000"/>
        </w:rPr>
        <w:t>Состав и содержание работ по созданию системы.</w:t>
      </w:r>
    </w:p>
    <w:p w:rsidR="00B84752" w:rsidRPr="00B84752" w:rsidRDefault="00B84752" w:rsidP="00B84752">
      <w:pPr>
        <w:pStyle w:val="21"/>
        <w:widowControl w:val="0"/>
        <w:ind w:left="708" w:firstLine="0"/>
        <w:rPr>
          <w:b w:val="0"/>
          <w:color w:val="000000"/>
        </w:rPr>
      </w:pPr>
      <w:r>
        <w:rPr>
          <w:b w:val="0"/>
          <w:color w:val="000000"/>
        </w:rPr>
        <w:t xml:space="preserve">- </w:t>
      </w:r>
      <w:r w:rsidRPr="00B84752">
        <w:rPr>
          <w:b w:val="0"/>
          <w:color w:val="000000"/>
        </w:rPr>
        <w:t>Порядок контроля и приемки системы.</w:t>
      </w:r>
    </w:p>
    <w:p w:rsidR="00B84752" w:rsidRPr="00B84752" w:rsidRDefault="00B84752" w:rsidP="00B84752">
      <w:pPr>
        <w:pStyle w:val="21"/>
        <w:widowControl w:val="0"/>
        <w:ind w:left="708" w:firstLine="0"/>
        <w:rPr>
          <w:b w:val="0"/>
          <w:color w:val="000000"/>
        </w:rPr>
      </w:pPr>
      <w:r>
        <w:rPr>
          <w:b w:val="0"/>
          <w:color w:val="000000"/>
        </w:rPr>
        <w:t xml:space="preserve">- </w:t>
      </w:r>
      <w:r w:rsidRPr="00B84752">
        <w:rPr>
          <w:b w:val="0"/>
          <w:color w:val="000000"/>
        </w:rPr>
        <w:t>Требования к документированию.</w:t>
      </w:r>
    </w:p>
    <w:p w:rsidR="00B84752" w:rsidRPr="00B84752" w:rsidRDefault="00B84752" w:rsidP="00B84752">
      <w:pPr>
        <w:pStyle w:val="21"/>
        <w:widowControl w:val="0"/>
        <w:ind w:firstLine="708"/>
        <w:rPr>
          <w:b w:val="0"/>
          <w:color w:val="000000"/>
        </w:rPr>
      </w:pPr>
      <w:r w:rsidRPr="00B84752">
        <w:rPr>
          <w:b w:val="0"/>
          <w:color w:val="000000"/>
        </w:rPr>
        <w:t>Разработка эксплуатационной документации: подготовьте образец эксплуатационной документации для информационной системы.</w:t>
      </w:r>
      <w:r>
        <w:rPr>
          <w:b w:val="0"/>
          <w:color w:val="000000"/>
        </w:rPr>
        <w:t xml:space="preserve"> </w:t>
      </w:r>
      <w:r w:rsidRPr="00B84752">
        <w:rPr>
          <w:b w:val="0"/>
          <w:color w:val="000000"/>
        </w:rPr>
        <w:t>Включите в нее:</w:t>
      </w:r>
    </w:p>
    <w:p w:rsidR="00B84752" w:rsidRPr="00B84752" w:rsidRDefault="00B84752" w:rsidP="00B84752">
      <w:pPr>
        <w:pStyle w:val="21"/>
        <w:widowControl w:val="0"/>
        <w:ind w:left="708" w:firstLine="0"/>
        <w:rPr>
          <w:b w:val="0"/>
          <w:color w:val="000000"/>
        </w:rPr>
      </w:pPr>
      <w:r>
        <w:rPr>
          <w:b w:val="0"/>
          <w:color w:val="000000"/>
        </w:rPr>
        <w:t xml:space="preserve">- </w:t>
      </w:r>
      <w:r w:rsidRPr="00B84752">
        <w:rPr>
          <w:b w:val="0"/>
          <w:color w:val="000000"/>
        </w:rPr>
        <w:t>Описание системы и её функциональности.</w:t>
      </w:r>
    </w:p>
    <w:p w:rsidR="00B84752" w:rsidRPr="00B84752" w:rsidRDefault="00B84752" w:rsidP="00B84752">
      <w:pPr>
        <w:pStyle w:val="21"/>
        <w:widowControl w:val="0"/>
        <w:ind w:left="708" w:firstLine="0"/>
        <w:rPr>
          <w:b w:val="0"/>
          <w:color w:val="000000"/>
        </w:rPr>
      </w:pPr>
      <w:r>
        <w:rPr>
          <w:b w:val="0"/>
          <w:color w:val="000000"/>
        </w:rPr>
        <w:t xml:space="preserve">- </w:t>
      </w:r>
      <w:r w:rsidRPr="00B84752">
        <w:rPr>
          <w:b w:val="0"/>
          <w:color w:val="000000"/>
        </w:rPr>
        <w:t>Инструкции для пользователей по работе с системой.</w:t>
      </w:r>
    </w:p>
    <w:p w:rsidR="00B84752" w:rsidRDefault="00B84752" w:rsidP="00B84752">
      <w:pPr>
        <w:pStyle w:val="21"/>
        <w:widowControl w:val="0"/>
        <w:ind w:left="708" w:firstLine="0"/>
        <w:rPr>
          <w:b w:val="0"/>
          <w:color w:val="000000"/>
        </w:rPr>
      </w:pPr>
      <w:r>
        <w:rPr>
          <w:b w:val="0"/>
          <w:color w:val="000000"/>
        </w:rPr>
        <w:t xml:space="preserve">- </w:t>
      </w:r>
      <w:r w:rsidRPr="00B84752">
        <w:rPr>
          <w:b w:val="0"/>
          <w:color w:val="000000"/>
        </w:rPr>
        <w:t>Процедуры по техническому обслуживанию и поддержке системы.</w:t>
      </w:r>
    </w:p>
    <w:p w:rsidR="00B84752" w:rsidRPr="0088280E" w:rsidRDefault="00B84752" w:rsidP="005D18F8">
      <w:pPr>
        <w:widowControl w:val="0"/>
      </w:pPr>
    </w:p>
    <w:p w:rsidR="0088280E" w:rsidRPr="0088280E" w:rsidRDefault="0088280E" w:rsidP="005D18F8">
      <w:pPr>
        <w:pStyle w:val="11"/>
        <w:widowControl w:val="0"/>
      </w:pPr>
      <w:bookmarkStart w:id="14" w:name="_Toc188184525"/>
      <w:bookmarkStart w:id="15" w:name="bookmark10"/>
      <w:r w:rsidRPr="0088280E">
        <w:rPr>
          <w:rStyle w:val="afd"/>
          <w:b/>
          <w:bCs w:val="0"/>
        </w:rPr>
        <w:t>3. УСЛОВИЯ РЕАЛИЗАЦИИ УЧЕБНОЙ ПРАКТИКИ</w:t>
      </w:r>
      <w:bookmarkEnd w:id="14"/>
    </w:p>
    <w:p w:rsidR="0088280E" w:rsidRPr="0088280E" w:rsidRDefault="0088280E" w:rsidP="005D18F8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color w:val="000000"/>
          <w:sz w:val="24"/>
          <w:szCs w:val="24"/>
          <w:lang w:eastAsia="ru-RU" w:bidi="ru-RU"/>
        </w:rPr>
      </w:pPr>
    </w:p>
    <w:p w:rsidR="00B80CBD" w:rsidRPr="0088280E" w:rsidRDefault="00B80CBD" w:rsidP="005D18F8">
      <w:pPr>
        <w:pStyle w:val="21"/>
        <w:widowControl w:val="0"/>
        <w:rPr>
          <w:lang w:bidi="ru-RU"/>
        </w:rPr>
      </w:pPr>
      <w:bookmarkStart w:id="16" w:name="_Toc188184526"/>
      <w:r w:rsidRPr="0088280E">
        <w:rPr>
          <w:lang w:bidi="ru-RU"/>
        </w:rPr>
        <w:t>3.1. Общие принципы реализации программы учебной практики</w:t>
      </w:r>
      <w:bookmarkEnd w:id="15"/>
      <w:bookmarkEnd w:id="16"/>
    </w:p>
    <w:p w:rsidR="0088280E" w:rsidRPr="0088280E" w:rsidRDefault="0088280E" w:rsidP="005D18F8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sz w:val="24"/>
          <w:szCs w:val="24"/>
        </w:rPr>
      </w:pPr>
    </w:p>
    <w:p w:rsidR="00B80CBD" w:rsidRPr="0088280E" w:rsidRDefault="00B80CBD" w:rsidP="005D18F8">
      <w:pPr>
        <w:widowControl w:val="0"/>
      </w:pPr>
      <w:r w:rsidRPr="0088280E">
        <w:rPr>
          <w:color w:val="000000"/>
          <w:lang w:bidi="ru-RU"/>
        </w:rPr>
        <w:t>Оборудование организации и технологическое оснащение рабочих мест учебной практики соответствует содержанию деятельности и дает возможность обучающемуся овладеть профессиональными компетенциями по всем осваиваемым видам деятельности, предусмотренным программой с использованием современных технологий, материалов и оборудования.</w:t>
      </w:r>
    </w:p>
    <w:p w:rsidR="0088280E" w:rsidRPr="0088280E" w:rsidRDefault="00B80CBD" w:rsidP="005D18F8">
      <w:pPr>
        <w:widowControl w:val="0"/>
        <w:tabs>
          <w:tab w:val="left" w:leader="underscore" w:pos="10070"/>
        </w:tabs>
      </w:pPr>
      <w:r w:rsidRPr="0088280E">
        <w:rPr>
          <w:color w:val="000000"/>
          <w:lang w:bidi="ru-RU"/>
        </w:rPr>
        <w:t xml:space="preserve">Для реализации программы учебной практики должны быть предусмотрены следующие </w:t>
      </w:r>
      <w:r w:rsidR="0088280E" w:rsidRPr="0088280E">
        <w:t>специальные помещения.</w:t>
      </w:r>
    </w:p>
    <w:p w:rsidR="00DF1A68" w:rsidRDefault="00B80CBD" w:rsidP="005D18F8">
      <w:pPr>
        <w:pStyle w:val="91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</w:pPr>
      <w:r w:rsidRPr="0088280E">
        <w:rPr>
          <w:rStyle w:val="92"/>
          <w:rFonts w:eastAsiaTheme="minorHAnsi"/>
          <w:sz w:val="24"/>
          <w:szCs w:val="24"/>
        </w:rPr>
        <w:t xml:space="preserve">Лаборатория </w:t>
      </w:r>
      <w:r w:rsidR="00DF1A68" w:rsidRPr="00DF1A68">
        <w:rPr>
          <w:rStyle w:val="92"/>
          <w:rFonts w:eastAsiaTheme="minorHAnsi"/>
          <w:sz w:val="24"/>
          <w:szCs w:val="24"/>
        </w:rPr>
        <w:t>Организации и принципов построения информационных систем</w:t>
      </w:r>
      <w:r w:rsidRPr="0088280E">
        <w:rPr>
          <w:rStyle w:val="92"/>
          <w:rFonts w:eastAsiaTheme="minorHAnsi"/>
          <w:sz w:val="24"/>
          <w:szCs w:val="24"/>
        </w:rPr>
        <w:t xml:space="preserve">, </w:t>
      </w:r>
      <w:r w:rsidR="00DF1A68">
        <w:rPr>
          <w:rStyle w:val="92"/>
          <w:rFonts w:eastAsiaTheme="minorHAnsi"/>
          <w:sz w:val="24"/>
          <w:szCs w:val="24"/>
        </w:rPr>
        <w:t>ауд. № 40</w:t>
      </w:r>
      <w:r w:rsidR="00CB28FE">
        <w:rPr>
          <w:rStyle w:val="92"/>
          <w:rFonts w:eastAsiaTheme="minorHAnsi"/>
          <w:sz w:val="24"/>
          <w:szCs w:val="24"/>
        </w:rPr>
        <w:t>9</w:t>
      </w:r>
      <w:r w:rsidRPr="0088280E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 xml:space="preserve">. </w:t>
      </w:r>
    </w:p>
    <w:p w:rsidR="00CB28FE" w:rsidRPr="00CB28FE" w:rsidRDefault="00CB28FE" w:rsidP="005D18F8">
      <w:pPr>
        <w:pStyle w:val="91"/>
        <w:spacing w:after="0" w:line="240" w:lineRule="auto"/>
        <w:ind w:firstLine="709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</w:pPr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 xml:space="preserve">Автоматизированные рабочие места на 12-15 обучающихся (Процессор </w:t>
      </w:r>
      <w:proofErr w:type="spellStart"/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>Core</w:t>
      </w:r>
      <w:proofErr w:type="spellEnd"/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 xml:space="preserve"> i3, оперативная память объемом 8 Гб); Автоматизированное рабочее место преподавателя (Процессор </w:t>
      </w:r>
      <w:proofErr w:type="spellStart"/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>Core</w:t>
      </w:r>
      <w:proofErr w:type="spellEnd"/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 xml:space="preserve"> i3, оперативная память объемом 8 Гб); Проектор и экран; Маркерная доска; Программное обеспечение общего и профессионального назначения, в том числе включающее в себя ПО: </w:t>
      </w:r>
    </w:p>
    <w:p w:rsidR="00CB28FE" w:rsidRPr="00CB28FE" w:rsidRDefault="00CB28FE" w:rsidP="005D18F8">
      <w:pPr>
        <w:pStyle w:val="91"/>
        <w:spacing w:after="0" w:line="240" w:lineRule="auto"/>
        <w:ind w:firstLine="709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</w:pPr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  <w:t>Microsoft Visual Studio</w:t>
      </w:r>
      <w:r w:rsidR="0057651E" w:rsidRPr="0057651E"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  <w:t xml:space="preserve"> </w:t>
      </w:r>
      <w:r w:rsidR="0057651E"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  <w:t>Code</w:t>
      </w:r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  <w:t xml:space="preserve">, MySQL </w:t>
      </w:r>
      <w:r w:rsidR="0057651E"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  <w:t>Workbench</w:t>
      </w:r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  <w:t xml:space="preserve">, </w:t>
      </w:r>
      <w:r w:rsidR="0057651E"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  <w:t>XAMPP</w:t>
      </w:r>
      <w:r w:rsidRPr="00CB28FE">
        <w:rPr>
          <w:rFonts w:ascii="Times New Roman" w:hAnsi="Times New Roman" w:cs="Times New Roman"/>
          <w:b w:val="0"/>
          <w:color w:val="000000"/>
          <w:sz w:val="24"/>
          <w:szCs w:val="24"/>
          <w:lang w:val="en-US" w:eastAsia="ru-RU" w:bidi="ru-RU"/>
        </w:rPr>
        <w:t>.</w:t>
      </w:r>
    </w:p>
    <w:p w:rsidR="00B80CBD" w:rsidRPr="0088280E" w:rsidRDefault="00B80CBD" w:rsidP="005D18F8">
      <w:pPr>
        <w:pStyle w:val="91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88280E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>Учебная аудитория для проведения: лекций, практических занятий, групповых и индивидуальных консультаций, текущего контроля и промежуточной аттестации</w:t>
      </w:r>
      <w:r w:rsidR="00DF1A68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>, ауд. № 40</w:t>
      </w:r>
      <w:r w:rsidR="0057651E" w:rsidRPr="0057651E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>9</w:t>
      </w:r>
      <w:r w:rsidR="00DF1A68">
        <w:rPr>
          <w:rFonts w:ascii="Times New Roman" w:hAnsi="Times New Roman" w:cs="Times New Roman"/>
          <w:b w:val="0"/>
          <w:color w:val="000000"/>
          <w:sz w:val="24"/>
          <w:szCs w:val="24"/>
          <w:lang w:eastAsia="ru-RU" w:bidi="ru-RU"/>
        </w:rPr>
        <w:t>.</w:t>
      </w:r>
    </w:p>
    <w:p w:rsidR="00DF1A68" w:rsidRPr="00CB28FE" w:rsidRDefault="00CB28FE" w:rsidP="005D18F8">
      <w:pPr>
        <w:pStyle w:val="91"/>
        <w:shd w:val="clear" w:color="auto" w:fill="auto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</w:pPr>
      <w:r w:rsidRPr="00CB28F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>Автоматизированные рабочие места на 1</w:t>
      </w:r>
      <w:r w:rsidR="0057651E" w:rsidRPr="0057651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>5</w:t>
      </w:r>
      <w:r w:rsidRPr="00CB28F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 xml:space="preserve"> обучающихся (Процессор </w:t>
      </w:r>
      <w:proofErr w:type="spellStart"/>
      <w:r w:rsidRPr="00CB28F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>Core</w:t>
      </w:r>
      <w:proofErr w:type="spellEnd"/>
      <w:r w:rsidRPr="00CB28F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 xml:space="preserve"> i3, оперативная память объемом 8 Гб); Автоматизированное рабочее место преподавателя (Процессор </w:t>
      </w:r>
      <w:proofErr w:type="spellStart"/>
      <w:r w:rsidRPr="00CB28F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>Core</w:t>
      </w:r>
      <w:proofErr w:type="spellEnd"/>
      <w:r w:rsidRPr="00CB28F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 xml:space="preserve"> i3, оперативная память объемом 8 Гб); </w:t>
      </w:r>
      <w:r w:rsidR="0057651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>Телевизор 65 дюймов</w:t>
      </w:r>
      <w:r w:rsidRPr="00CB28FE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>; Маркерная доска</w:t>
      </w:r>
      <w:r w:rsidR="00A81C01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eastAsia="ru-RU" w:bidi="ru-RU"/>
        </w:rPr>
        <w:t>.</w:t>
      </w:r>
    </w:p>
    <w:p w:rsidR="00CB28FE" w:rsidRDefault="00CB28FE" w:rsidP="005D18F8">
      <w:pPr>
        <w:pStyle w:val="21"/>
        <w:widowControl w:val="0"/>
        <w:rPr>
          <w:lang w:bidi="ru-RU"/>
        </w:rPr>
      </w:pPr>
      <w:bookmarkStart w:id="17" w:name="bookmark11"/>
    </w:p>
    <w:p w:rsidR="00B80CBD" w:rsidRPr="0088280E" w:rsidRDefault="0088280E" w:rsidP="005D18F8">
      <w:pPr>
        <w:pStyle w:val="21"/>
        <w:widowControl w:val="0"/>
        <w:rPr>
          <w:lang w:eastAsia="en-US"/>
        </w:rPr>
      </w:pPr>
      <w:bookmarkStart w:id="18" w:name="bookmark15"/>
      <w:bookmarkStart w:id="19" w:name="_Toc188184527"/>
      <w:bookmarkEnd w:id="17"/>
      <w:r>
        <w:rPr>
          <w:lang w:bidi="ru-RU"/>
        </w:rPr>
        <w:t>3.</w:t>
      </w:r>
      <w:r w:rsidR="00D964EB">
        <w:rPr>
          <w:lang w:bidi="ru-RU"/>
        </w:rPr>
        <w:t>2</w:t>
      </w:r>
      <w:r>
        <w:rPr>
          <w:lang w:bidi="ru-RU"/>
        </w:rPr>
        <w:t xml:space="preserve"> </w:t>
      </w:r>
      <w:bookmarkEnd w:id="18"/>
      <w:r w:rsidR="009C4825" w:rsidRPr="009C4825">
        <w:rPr>
          <w:lang w:bidi="ru-RU"/>
        </w:rPr>
        <w:t xml:space="preserve">Общие требования к организации и проведению </w:t>
      </w:r>
      <w:r w:rsidR="009C4825">
        <w:rPr>
          <w:lang w:bidi="ru-RU"/>
        </w:rPr>
        <w:t>учебной</w:t>
      </w:r>
      <w:r w:rsidR="009C4825" w:rsidRPr="009C4825">
        <w:rPr>
          <w:lang w:bidi="ru-RU"/>
        </w:rPr>
        <w:t xml:space="preserve"> практики</w:t>
      </w:r>
      <w:bookmarkEnd w:id="19"/>
    </w:p>
    <w:p w:rsidR="0088280E" w:rsidRPr="0088280E" w:rsidRDefault="0088280E" w:rsidP="005D18F8">
      <w:pPr>
        <w:pStyle w:val="34"/>
        <w:shd w:val="clear" w:color="auto" w:fill="auto"/>
        <w:tabs>
          <w:tab w:val="left" w:pos="1216"/>
        </w:tabs>
        <w:spacing w:line="240" w:lineRule="auto"/>
        <w:ind w:left="760"/>
        <w:jc w:val="both"/>
        <w:outlineLvl w:val="9"/>
        <w:rPr>
          <w:sz w:val="24"/>
          <w:szCs w:val="24"/>
        </w:rPr>
      </w:pPr>
    </w:p>
    <w:p w:rsidR="00B80CBD" w:rsidRPr="0088280E" w:rsidRDefault="00B80CBD" w:rsidP="005D18F8">
      <w:pPr>
        <w:widowControl w:val="0"/>
      </w:pPr>
      <w:r w:rsidRPr="0088280E">
        <w:rPr>
          <w:rStyle w:val="2115pt"/>
          <w:sz w:val="24"/>
          <w:szCs w:val="24"/>
        </w:rPr>
        <w:t xml:space="preserve">Учебная практика УП </w:t>
      </w:r>
      <w:r w:rsidR="005A46EC">
        <w:rPr>
          <w:rStyle w:val="2115pt"/>
          <w:sz w:val="24"/>
          <w:szCs w:val="24"/>
        </w:rPr>
        <w:t>1</w:t>
      </w:r>
      <w:r w:rsidRPr="0088280E">
        <w:rPr>
          <w:rStyle w:val="2115pt"/>
          <w:sz w:val="24"/>
          <w:szCs w:val="24"/>
        </w:rPr>
        <w:t>0.01</w:t>
      </w:r>
      <w:r w:rsidR="00E52DD0" w:rsidRPr="00E52DD0">
        <w:t xml:space="preserve"> </w:t>
      </w:r>
      <w:r w:rsidR="00E52DD0" w:rsidRPr="00E52DD0">
        <w:rPr>
          <w:rStyle w:val="2115pt"/>
          <w:sz w:val="24"/>
          <w:szCs w:val="24"/>
        </w:rPr>
        <w:t xml:space="preserve">Администрирование информационных ресурсов </w:t>
      </w:r>
      <w:r w:rsidRPr="0088280E">
        <w:rPr>
          <w:color w:val="000000"/>
          <w:lang w:bidi="ru-RU"/>
        </w:rPr>
        <w:t xml:space="preserve">проводится на базе </w:t>
      </w:r>
      <w:r w:rsidR="00DF1A68">
        <w:rPr>
          <w:color w:val="000000"/>
          <w:lang w:bidi="ru-RU"/>
        </w:rPr>
        <w:t>техникума</w:t>
      </w:r>
      <w:r w:rsidRPr="0088280E">
        <w:rPr>
          <w:color w:val="000000"/>
          <w:lang w:bidi="ru-RU"/>
        </w:rPr>
        <w:t xml:space="preserve">, после теоретического обучения </w:t>
      </w:r>
      <w:r w:rsidR="00DF1A68">
        <w:rPr>
          <w:color w:val="000000"/>
          <w:lang w:bidi="ru-RU"/>
        </w:rPr>
        <w:t xml:space="preserve">в </w:t>
      </w:r>
      <w:r w:rsidR="00370E80">
        <w:rPr>
          <w:color w:val="000000"/>
          <w:lang w:bidi="ru-RU"/>
        </w:rPr>
        <w:t>8</w:t>
      </w:r>
      <w:r w:rsidRPr="0088280E">
        <w:rPr>
          <w:color w:val="000000"/>
          <w:lang w:bidi="ru-RU"/>
        </w:rPr>
        <w:t xml:space="preserve"> семестр</w:t>
      </w:r>
      <w:r w:rsidR="00DF1A68">
        <w:rPr>
          <w:color w:val="000000"/>
          <w:lang w:bidi="ru-RU"/>
        </w:rPr>
        <w:t>е</w:t>
      </w:r>
      <w:r w:rsidRPr="0088280E">
        <w:rPr>
          <w:color w:val="000000"/>
          <w:lang w:bidi="ru-RU"/>
        </w:rPr>
        <w:t xml:space="preserve"> с об</w:t>
      </w:r>
      <w:r w:rsidR="00DF1A68">
        <w:rPr>
          <w:color w:val="000000"/>
          <w:lang w:bidi="ru-RU"/>
        </w:rPr>
        <w:t xml:space="preserve">щей продолжительностью в </w:t>
      </w:r>
      <w:r w:rsidR="00E52DD0">
        <w:rPr>
          <w:color w:val="000000"/>
          <w:lang w:bidi="ru-RU"/>
        </w:rPr>
        <w:t>1</w:t>
      </w:r>
      <w:r w:rsidR="00DF1A68">
        <w:rPr>
          <w:color w:val="000000"/>
          <w:lang w:bidi="ru-RU"/>
        </w:rPr>
        <w:t xml:space="preserve"> недел</w:t>
      </w:r>
      <w:r w:rsidR="00E52DD0">
        <w:rPr>
          <w:color w:val="000000"/>
          <w:lang w:bidi="ru-RU"/>
        </w:rPr>
        <w:t>ю</w:t>
      </w:r>
      <w:r w:rsidRPr="0088280E">
        <w:rPr>
          <w:color w:val="000000"/>
          <w:lang w:bidi="ru-RU"/>
        </w:rPr>
        <w:t xml:space="preserve"> (</w:t>
      </w:r>
      <w:r w:rsidR="00E52DD0">
        <w:rPr>
          <w:color w:val="000000"/>
          <w:lang w:bidi="ru-RU"/>
        </w:rPr>
        <w:t>36</w:t>
      </w:r>
      <w:r w:rsidRPr="0088280E">
        <w:rPr>
          <w:color w:val="000000"/>
          <w:lang w:bidi="ru-RU"/>
        </w:rPr>
        <w:t xml:space="preserve"> час</w:t>
      </w:r>
      <w:r w:rsidR="00E52DD0">
        <w:rPr>
          <w:color w:val="000000"/>
          <w:lang w:bidi="ru-RU"/>
        </w:rPr>
        <w:t>ов</w:t>
      </w:r>
      <w:r w:rsidRPr="0088280E">
        <w:rPr>
          <w:color w:val="000000"/>
          <w:lang w:bidi="ru-RU"/>
        </w:rPr>
        <w:t>).</w:t>
      </w:r>
    </w:p>
    <w:p w:rsidR="00B80CBD" w:rsidRPr="0088280E" w:rsidRDefault="00B80CBD" w:rsidP="00336185">
      <w:pPr>
        <w:widowControl w:val="0"/>
      </w:pPr>
      <w:r w:rsidRPr="0088280E">
        <w:rPr>
          <w:color w:val="000000"/>
          <w:lang w:bidi="ru-RU"/>
        </w:rPr>
        <w:t>Учебная практика реализуется при освоении профессиональных компетенций в рамках профессионального модуля ПМ.</w:t>
      </w:r>
      <w:r w:rsidR="00E52DD0">
        <w:rPr>
          <w:color w:val="000000"/>
          <w:lang w:bidi="ru-RU"/>
        </w:rPr>
        <w:t>1</w:t>
      </w:r>
      <w:r w:rsidRPr="0088280E">
        <w:rPr>
          <w:color w:val="000000"/>
          <w:lang w:bidi="ru-RU"/>
        </w:rPr>
        <w:t>0</w:t>
      </w:r>
      <w:r w:rsidR="00336185">
        <w:rPr>
          <w:color w:val="000000"/>
          <w:lang w:bidi="ru-RU"/>
        </w:rPr>
        <w:t xml:space="preserve"> </w:t>
      </w:r>
      <w:r w:rsidR="00E52DD0" w:rsidRPr="00E52DD0">
        <w:rPr>
          <w:color w:val="000000"/>
          <w:lang w:bidi="ru-RU"/>
        </w:rPr>
        <w:t>Администрирование информационных ресурсов</w:t>
      </w:r>
      <w:r w:rsidR="001C72A3" w:rsidRPr="001C72A3">
        <w:rPr>
          <w:color w:val="000000"/>
          <w:lang w:bidi="ru-RU"/>
        </w:rPr>
        <w:t xml:space="preserve">: </w:t>
      </w:r>
      <w:r w:rsidR="00336185" w:rsidRPr="00336185">
        <w:rPr>
          <w:color w:val="000000"/>
          <w:lang w:bidi="ru-RU"/>
        </w:rPr>
        <w:t>МДК.10.01 Обработка</w:t>
      </w:r>
      <w:r w:rsidR="00336185">
        <w:rPr>
          <w:color w:val="000000"/>
          <w:lang w:bidi="ru-RU"/>
        </w:rPr>
        <w:t xml:space="preserve"> </w:t>
      </w:r>
      <w:r w:rsidR="00336185" w:rsidRPr="00336185">
        <w:rPr>
          <w:color w:val="000000"/>
          <w:lang w:bidi="ru-RU"/>
        </w:rPr>
        <w:t>отраслевой информации</w:t>
      </w:r>
      <w:r w:rsidR="00336185">
        <w:rPr>
          <w:color w:val="000000"/>
          <w:lang w:bidi="ru-RU"/>
        </w:rPr>
        <w:t xml:space="preserve">, </w:t>
      </w:r>
      <w:r w:rsidR="00336185" w:rsidRPr="00336185">
        <w:rPr>
          <w:color w:val="000000"/>
          <w:lang w:bidi="ru-RU"/>
        </w:rPr>
        <w:t>МДК.10.02 Разработка</w:t>
      </w:r>
      <w:r w:rsidR="00336185">
        <w:rPr>
          <w:color w:val="000000"/>
          <w:lang w:bidi="ru-RU"/>
        </w:rPr>
        <w:t xml:space="preserve"> </w:t>
      </w:r>
      <w:r w:rsidR="00336185" w:rsidRPr="00336185">
        <w:rPr>
          <w:color w:val="000000"/>
          <w:lang w:bidi="ru-RU"/>
        </w:rPr>
        <w:t>информационного контента</w:t>
      </w:r>
      <w:r w:rsidR="00336185">
        <w:rPr>
          <w:color w:val="000000"/>
          <w:lang w:bidi="ru-RU"/>
        </w:rPr>
        <w:t xml:space="preserve"> </w:t>
      </w:r>
      <w:r w:rsidR="00336185" w:rsidRPr="00336185">
        <w:rPr>
          <w:color w:val="000000"/>
          <w:lang w:bidi="ru-RU"/>
        </w:rPr>
        <w:t>(по отраслям)</w:t>
      </w:r>
      <w:r w:rsidR="00336185">
        <w:rPr>
          <w:color w:val="000000"/>
          <w:lang w:bidi="ru-RU"/>
        </w:rPr>
        <w:t xml:space="preserve">, </w:t>
      </w:r>
      <w:r w:rsidR="00336185" w:rsidRPr="00336185">
        <w:rPr>
          <w:color w:val="000000"/>
          <w:lang w:bidi="ru-RU"/>
        </w:rPr>
        <w:t>МДК.10.03 Менеджмент</w:t>
      </w:r>
      <w:r w:rsidR="00336185">
        <w:rPr>
          <w:color w:val="000000"/>
          <w:lang w:bidi="ru-RU"/>
        </w:rPr>
        <w:t xml:space="preserve"> </w:t>
      </w:r>
      <w:r w:rsidR="00336185" w:rsidRPr="00336185">
        <w:rPr>
          <w:color w:val="000000"/>
          <w:lang w:bidi="ru-RU"/>
        </w:rPr>
        <w:t>информационного контента</w:t>
      </w:r>
      <w:r w:rsidR="001C72A3" w:rsidRPr="001C72A3">
        <w:rPr>
          <w:color w:val="000000"/>
          <w:lang w:bidi="ru-RU"/>
        </w:rPr>
        <w:t>.</w:t>
      </w:r>
    </w:p>
    <w:p w:rsidR="00B80CBD" w:rsidRPr="0088280E" w:rsidRDefault="00B80CBD" w:rsidP="005D18F8">
      <w:pPr>
        <w:widowControl w:val="0"/>
      </w:pPr>
      <w:r w:rsidRPr="0088280E">
        <w:rPr>
          <w:color w:val="000000"/>
          <w:lang w:bidi="ru-RU"/>
        </w:rPr>
        <w:t xml:space="preserve">Контроль </w:t>
      </w:r>
      <w:proofErr w:type="gramStart"/>
      <w:r w:rsidRPr="0088280E">
        <w:rPr>
          <w:color w:val="000000"/>
          <w:lang w:bidi="ru-RU"/>
        </w:rPr>
        <w:t>умений</w:t>
      </w:r>
      <w:proofErr w:type="gramEnd"/>
      <w:r w:rsidRPr="0088280E">
        <w:rPr>
          <w:color w:val="000000"/>
          <w:lang w:bidi="ru-RU"/>
        </w:rPr>
        <w:t xml:space="preserve"> обучающихся по учебной практике включает в себя </w:t>
      </w:r>
      <w:r w:rsidR="005B404C">
        <w:rPr>
          <w:color w:val="000000"/>
          <w:lang w:bidi="ru-RU"/>
        </w:rPr>
        <w:t xml:space="preserve">текущий контроль и </w:t>
      </w:r>
      <w:r w:rsidRPr="0088280E">
        <w:rPr>
          <w:color w:val="000000"/>
          <w:lang w:bidi="ru-RU"/>
        </w:rPr>
        <w:t xml:space="preserve">промежуточную аттестацию </w:t>
      </w:r>
      <w:r w:rsidR="005B404C">
        <w:rPr>
          <w:color w:val="000000"/>
          <w:lang w:bidi="ru-RU"/>
        </w:rPr>
        <w:t>в форме</w:t>
      </w:r>
      <w:r w:rsidRPr="0088280E">
        <w:rPr>
          <w:color w:val="000000"/>
          <w:lang w:bidi="ru-RU"/>
        </w:rPr>
        <w:t xml:space="preserve"> дифференцированн</w:t>
      </w:r>
      <w:r w:rsidR="005B404C">
        <w:rPr>
          <w:color w:val="000000"/>
          <w:lang w:bidi="ru-RU"/>
        </w:rPr>
        <w:t>ого</w:t>
      </w:r>
      <w:r w:rsidRPr="0088280E">
        <w:rPr>
          <w:color w:val="000000"/>
          <w:lang w:bidi="ru-RU"/>
        </w:rPr>
        <w:t xml:space="preserve"> зачет</w:t>
      </w:r>
      <w:r w:rsidR="005B404C">
        <w:rPr>
          <w:color w:val="000000"/>
          <w:lang w:bidi="ru-RU"/>
        </w:rPr>
        <w:t>а</w:t>
      </w:r>
      <w:r w:rsidR="007716B6">
        <w:rPr>
          <w:color w:val="000000"/>
          <w:lang w:bidi="ru-RU"/>
        </w:rPr>
        <w:t xml:space="preserve"> в </w:t>
      </w:r>
      <w:r w:rsidR="00BD3C5F">
        <w:rPr>
          <w:color w:val="000000"/>
          <w:lang w:bidi="ru-RU"/>
        </w:rPr>
        <w:t>5</w:t>
      </w:r>
      <w:r w:rsidR="007716B6">
        <w:rPr>
          <w:color w:val="000000"/>
          <w:lang w:bidi="ru-RU"/>
        </w:rPr>
        <w:t xml:space="preserve"> семестре</w:t>
      </w:r>
      <w:r w:rsidRPr="0088280E">
        <w:rPr>
          <w:color w:val="000000"/>
          <w:lang w:bidi="ru-RU"/>
        </w:rPr>
        <w:t>.</w:t>
      </w:r>
    </w:p>
    <w:p w:rsidR="00B80CBD" w:rsidRPr="0088280E" w:rsidRDefault="00B80CBD" w:rsidP="005D18F8">
      <w:pPr>
        <w:widowControl w:val="0"/>
      </w:pPr>
      <w:r w:rsidRPr="0088280E">
        <w:rPr>
          <w:color w:val="000000"/>
          <w:lang w:bidi="ru-RU"/>
        </w:rPr>
        <w:t>Текущий контроль осуществляется руководителем практики в ходе выполнения обучающимся всех видов работ, предусмотренных её содержанием. Объектами текущего контроля являются выполнение текущих заданий.</w:t>
      </w:r>
    </w:p>
    <w:p w:rsidR="00B80CBD" w:rsidRDefault="00B80CBD" w:rsidP="005D18F8">
      <w:pPr>
        <w:widowControl w:val="0"/>
        <w:rPr>
          <w:color w:val="000000"/>
          <w:lang w:bidi="ru-RU"/>
        </w:rPr>
      </w:pPr>
      <w:r w:rsidRPr="0088280E">
        <w:rPr>
          <w:color w:val="000000"/>
          <w:lang w:bidi="ru-RU"/>
        </w:rPr>
        <w:t>По завершению практики обучающийся представляет руководителю практики</w:t>
      </w:r>
      <w:r w:rsidR="005B404C">
        <w:rPr>
          <w:color w:val="000000"/>
          <w:lang w:bidi="ru-RU"/>
        </w:rPr>
        <w:t xml:space="preserve"> соответствующий комплект документов</w:t>
      </w:r>
      <w:r w:rsidR="008A2336">
        <w:rPr>
          <w:color w:val="000000"/>
          <w:lang w:bidi="ru-RU"/>
        </w:rPr>
        <w:t xml:space="preserve">, перечень которых представлен в локальном акте «Положение о практике ЧОУ ПО ККТ», расположенному на официальном сайте техникума в </w:t>
      </w:r>
      <w:r w:rsidR="008A2336">
        <w:rPr>
          <w:color w:val="000000"/>
          <w:lang w:bidi="ru-RU"/>
        </w:rPr>
        <w:lastRenderedPageBreak/>
        <w:t>разделе «Студентам» - Практическое обучение.</w:t>
      </w:r>
    </w:p>
    <w:p w:rsidR="00544FDE" w:rsidRPr="0088280E" w:rsidRDefault="00544FDE" w:rsidP="005D18F8">
      <w:pPr>
        <w:widowControl w:val="0"/>
      </w:pPr>
    </w:p>
    <w:p w:rsidR="005D18F8" w:rsidRDefault="005D18F8" w:rsidP="005D18F8">
      <w:pPr>
        <w:pStyle w:val="11"/>
        <w:widowControl w:val="0"/>
        <w:rPr>
          <w:lang w:bidi="ru-RU"/>
        </w:rPr>
      </w:pPr>
      <w:bookmarkStart w:id="20" w:name="_Toc188184528"/>
      <w:r>
        <w:rPr>
          <w:bCs/>
        </w:rPr>
        <w:t xml:space="preserve">Раздел </w:t>
      </w:r>
      <w:r w:rsidR="00D964EB">
        <w:rPr>
          <w:bCs/>
        </w:rPr>
        <w:t>4</w:t>
      </w:r>
      <w:r>
        <w:rPr>
          <w:bCs/>
        </w:rPr>
        <w:t xml:space="preserve">. </w:t>
      </w:r>
      <w:r w:rsidRPr="0088280E">
        <w:rPr>
          <w:lang w:bidi="ru-RU"/>
        </w:rPr>
        <w:t>ОБЩАЯ ХАРАКТЕРИСТИКА РАБОЧЕЙ ПРОГРАММЫ</w:t>
      </w:r>
      <w:r>
        <w:rPr>
          <w:lang w:bidi="ru-RU"/>
        </w:rPr>
        <w:t xml:space="preserve"> производственной </w:t>
      </w:r>
      <w:r w:rsidR="00A9424B">
        <w:rPr>
          <w:lang w:bidi="ru-RU"/>
        </w:rPr>
        <w:t>практики</w:t>
      </w:r>
      <w:bookmarkEnd w:id="20"/>
    </w:p>
    <w:p w:rsidR="005D18F8" w:rsidRDefault="005D18F8" w:rsidP="005D18F8">
      <w:pPr>
        <w:pStyle w:val="11"/>
        <w:widowControl w:val="0"/>
        <w:rPr>
          <w:bCs/>
        </w:rPr>
      </w:pPr>
    </w:p>
    <w:p w:rsidR="005D18F8" w:rsidRDefault="00D964EB" w:rsidP="005D18F8">
      <w:pPr>
        <w:pStyle w:val="21"/>
        <w:widowControl w:val="0"/>
        <w:rPr>
          <w:lang w:bidi="ru-RU"/>
        </w:rPr>
      </w:pPr>
      <w:bookmarkStart w:id="21" w:name="_Toc188184529"/>
      <w:r>
        <w:rPr>
          <w:lang w:bidi="ru-RU"/>
        </w:rPr>
        <w:t>4</w:t>
      </w:r>
      <w:r w:rsidR="005D18F8" w:rsidRPr="0088280E">
        <w:rPr>
          <w:lang w:bidi="ru-RU"/>
        </w:rPr>
        <w:t>.1 Область применения рабочей программы</w:t>
      </w:r>
      <w:r w:rsidR="005D18F8">
        <w:rPr>
          <w:lang w:bidi="ru-RU"/>
        </w:rPr>
        <w:t xml:space="preserve"> производственной </w:t>
      </w:r>
      <w:r w:rsidR="00A9424B">
        <w:rPr>
          <w:lang w:bidi="ru-RU"/>
        </w:rPr>
        <w:t>практики</w:t>
      </w:r>
      <w:bookmarkEnd w:id="21"/>
    </w:p>
    <w:p w:rsidR="005D18F8" w:rsidRDefault="005D18F8" w:rsidP="005D18F8">
      <w:pPr>
        <w:pStyle w:val="21"/>
        <w:widowControl w:val="0"/>
        <w:rPr>
          <w:bCs/>
        </w:rPr>
      </w:pP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Рабочая программа производственной (по профилю специальности) практики (далее программа практики) является частью основной образовательной программы среднего профессионального образования по специальности 09.02.07 Информационные системы и программирование.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Результатом прохождения производственной (по профилю специальности) практики ПП.</w:t>
      </w:r>
      <w:r w:rsidR="0038652B">
        <w:rPr>
          <w:color w:val="000000"/>
          <w:lang w:bidi="ru-RU"/>
        </w:rPr>
        <w:t>1</w:t>
      </w:r>
      <w:r w:rsidRPr="005D18F8">
        <w:rPr>
          <w:color w:val="000000"/>
          <w:lang w:bidi="ru-RU"/>
        </w:rPr>
        <w:t>0.01 является овладение обучающимися основным видом деятельности</w:t>
      </w:r>
      <w:r w:rsidR="00A6513C" w:rsidRPr="00A6513C">
        <w:rPr>
          <w:color w:val="000000"/>
          <w:lang w:bidi="ru-RU"/>
        </w:rPr>
        <w:t xml:space="preserve"> </w:t>
      </w:r>
      <w:r w:rsidR="00A6513C">
        <w:rPr>
          <w:color w:val="000000"/>
          <w:lang w:bidi="ru-RU"/>
        </w:rPr>
        <w:t xml:space="preserve">- </w:t>
      </w:r>
      <w:r w:rsidR="0038652B">
        <w:rPr>
          <w:color w:val="000000"/>
          <w:lang w:bidi="ru-RU"/>
        </w:rPr>
        <w:t>а</w:t>
      </w:r>
      <w:r w:rsidR="0038652B" w:rsidRPr="0038652B">
        <w:rPr>
          <w:color w:val="000000"/>
          <w:lang w:bidi="ru-RU"/>
        </w:rPr>
        <w:t>дминистрирование</w:t>
      </w:r>
      <w:r w:rsidR="0038652B">
        <w:rPr>
          <w:color w:val="000000"/>
          <w:lang w:bidi="ru-RU"/>
        </w:rPr>
        <w:t>м</w:t>
      </w:r>
      <w:r w:rsidR="0038652B" w:rsidRPr="0038652B">
        <w:rPr>
          <w:color w:val="000000"/>
          <w:lang w:bidi="ru-RU"/>
        </w:rPr>
        <w:t xml:space="preserve"> информационных ресурсов</w:t>
      </w:r>
      <w:r w:rsidRPr="005D18F8">
        <w:rPr>
          <w:color w:val="000000"/>
          <w:lang w:bidi="ru-RU"/>
        </w:rPr>
        <w:t>, в том числе профессиональными (ПК) и общими (ОК) компетенциями: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ОК 01 Выбирать способы решения задач профессиональной деятельности применительно к различным контекстам</w:t>
      </w:r>
      <w:r w:rsidR="00D119F7">
        <w:rPr>
          <w:color w:val="000000"/>
          <w:lang w:bidi="ru-RU"/>
        </w:rPr>
        <w:t>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 xml:space="preserve">ОК 02 Использовать современные средства поиска, анализа и </w:t>
      </w:r>
      <w:proofErr w:type="gramStart"/>
      <w:r w:rsidRPr="005D18F8">
        <w:rPr>
          <w:color w:val="000000"/>
          <w:lang w:bidi="ru-RU"/>
        </w:rPr>
        <w:t>интерпретации информации</w:t>
      </w:r>
      <w:proofErr w:type="gramEnd"/>
      <w:r w:rsidRPr="005D18F8">
        <w:rPr>
          <w:color w:val="000000"/>
          <w:lang w:bidi="ru-RU"/>
        </w:rPr>
        <w:t xml:space="preserve"> и информационные технологии для выполнения задач профессиональной деятельности</w:t>
      </w:r>
      <w:r w:rsidR="00D119F7">
        <w:rPr>
          <w:color w:val="000000"/>
          <w:lang w:bidi="ru-RU"/>
        </w:rPr>
        <w:t>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ОК 03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  <w:r w:rsidR="00D119F7">
        <w:rPr>
          <w:color w:val="000000"/>
          <w:lang w:bidi="ru-RU"/>
        </w:rPr>
        <w:t>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ОК 04 Эффективно взаимодействовать и работать в коллективе и команде</w:t>
      </w:r>
      <w:r w:rsidR="00D119F7">
        <w:rPr>
          <w:color w:val="000000"/>
          <w:lang w:bidi="ru-RU"/>
        </w:rPr>
        <w:t>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</w:r>
      <w:r w:rsidR="00D119F7">
        <w:rPr>
          <w:color w:val="000000"/>
          <w:lang w:bidi="ru-RU"/>
        </w:rPr>
        <w:t>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ОК 07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</w:r>
      <w:r w:rsidR="00D119F7">
        <w:rPr>
          <w:color w:val="000000"/>
          <w:lang w:bidi="ru-RU"/>
        </w:rPr>
        <w:t>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ОК 09 Пользоваться профессиональной документацией на государственном и иностранном</w:t>
      </w:r>
      <w:r w:rsidR="00D119F7">
        <w:rPr>
          <w:color w:val="000000"/>
          <w:lang w:bidi="ru-RU"/>
        </w:rPr>
        <w:t xml:space="preserve"> </w:t>
      </w:r>
      <w:r w:rsidRPr="005D18F8">
        <w:rPr>
          <w:color w:val="000000"/>
          <w:lang w:bidi="ru-RU"/>
        </w:rPr>
        <w:t>языках.</w:t>
      </w:r>
    </w:p>
    <w:p w:rsidR="00FE39C3" w:rsidRPr="00FE39C3" w:rsidRDefault="00FE39C3" w:rsidP="00FE39C3">
      <w:pPr>
        <w:widowControl w:val="0"/>
        <w:rPr>
          <w:color w:val="000000"/>
          <w:lang w:bidi="ru-RU"/>
        </w:rPr>
      </w:pPr>
      <w:r w:rsidRPr="00FE39C3">
        <w:rPr>
          <w:color w:val="000000"/>
          <w:lang w:bidi="ru-RU"/>
        </w:rPr>
        <w:t>ПК 10.1 Обрабатывать статический и динамический информационный контент.</w:t>
      </w:r>
    </w:p>
    <w:p w:rsidR="00FE39C3" w:rsidRPr="00A6513C" w:rsidRDefault="00FE39C3" w:rsidP="00FE39C3">
      <w:pPr>
        <w:widowControl w:val="0"/>
        <w:rPr>
          <w:color w:val="000000"/>
          <w:lang w:bidi="ru-RU"/>
        </w:rPr>
      </w:pPr>
      <w:r w:rsidRPr="00FE39C3">
        <w:rPr>
          <w:color w:val="000000"/>
          <w:lang w:bidi="ru-RU"/>
        </w:rPr>
        <w:t>ПК 10.2 Разрабатывать технические документы для управления информационными ресурсами.</w:t>
      </w:r>
    </w:p>
    <w:p w:rsidR="005D18F8" w:rsidRPr="005D18F8" w:rsidRDefault="00A6513C" w:rsidP="00A6513C">
      <w:pPr>
        <w:widowControl w:val="0"/>
        <w:rPr>
          <w:color w:val="000000"/>
          <w:lang w:bidi="ru-RU"/>
        </w:rPr>
      </w:pPr>
      <w:r w:rsidRPr="00A6513C">
        <w:rPr>
          <w:color w:val="000000"/>
          <w:lang w:bidi="ru-RU"/>
        </w:rPr>
        <w:t>.</w:t>
      </w:r>
    </w:p>
    <w:p w:rsidR="005D18F8" w:rsidRDefault="005D18F8" w:rsidP="005D18F8">
      <w:pPr>
        <w:widowControl w:val="0"/>
        <w:rPr>
          <w:b/>
          <w:bCs/>
          <w:color w:val="000000"/>
          <w:lang w:bidi="ru-RU"/>
        </w:rPr>
      </w:pPr>
      <w:bookmarkStart w:id="22" w:name="bookmark2"/>
    </w:p>
    <w:p w:rsidR="00B72170" w:rsidRDefault="00D964EB" w:rsidP="009C4825">
      <w:pPr>
        <w:pStyle w:val="21"/>
        <w:rPr>
          <w:lang w:bidi="ru-RU"/>
        </w:rPr>
      </w:pPr>
      <w:bookmarkStart w:id="23" w:name="_Toc188184530"/>
      <w:r>
        <w:rPr>
          <w:lang w:bidi="ru-RU"/>
        </w:rPr>
        <w:t>4</w:t>
      </w:r>
      <w:r w:rsidR="005D18F8" w:rsidRPr="005D18F8">
        <w:rPr>
          <w:lang w:bidi="ru-RU"/>
        </w:rPr>
        <w:t xml:space="preserve">.2. </w:t>
      </w:r>
      <w:bookmarkEnd w:id="22"/>
      <w:r w:rsidR="009C4825">
        <w:rPr>
          <w:lang w:bidi="ru-RU"/>
        </w:rPr>
        <w:t>Т</w:t>
      </w:r>
      <w:r w:rsidR="009C4825" w:rsidRPr="0088280E">
        <w:rPr>
          <w:lang w:bidi="ru-RU"/>
        </w:rPr>
        <w:t xml:space="preserve">ребования к результатам освоения </w:t>
      </w:r>
      <w:r w:rsidR="009C4825">
        <w:rPr>
          <w:lang w:bidi="ru-RU"/>
        </w:rPr>
        <w:t>производственной</w:t>
      </w:r>
      <w:r w:rsidR="009C4825" w:rsidRPr="0088280E">
        <w:rPr>
          <w:lang w:bidi="ru-RU"/>
        </w:rPr>
        <w:t xml:space="preserve"> практики</w:t>
      </w:r>
      <w:bookmarkEnd w:id="23"/>
    </w:p>
    <w:p w:rsidR="009C4825" w:rsidRPr="005D18F8" w:rsidRDefault="009C4825" w:rsidP="009C4825">
      <w:pPr>
        <w:pStyle w:val="21"/>
        <w:rPr>
          <w:b w:val="0"/>
          <w:bCs/>
          <w:color w:val="000000"/>
          <w:lang w:bidi="ru-RU"/>
        </w:rPr>
      </w:pP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Производственная практика направлена на:</w:t>
      </w:r>
    </w:p>
    <w:p w:rsidR="005D18F8" w:rsidRPr="005D18F8" w:rsidRDefault="005D18F8" w:rsidP="005A355B">
      <w:pPr>
        <w:widowControl w:val="0"/>
        <w:numPr>
          <w:ilvl w:val="0"/>
          <w:numId w:val="36"/>
        </w:numPr>
        <w:tabs>
          <w:tab w:val="left" w:pos="851"/>
        </w:tabs>
        <w:rPr>
          <w:color w:val="000000"/>
          <w:lang w:bidi="ru-RU"/>
        </w:rPr>
      </w:pPr>
      <w:r w:rsidRPr="005D18F8">
        <w:rPr>
          <w:color w:val="000000"/>
          <w:lang w:bidi="ru-RU"/>
        </w:rPr>
        <w:t xml:space="preserve">формирование у </w:t>
      </w:r>
      <w:r w:rsidR="00B72170">
        <w:rPr>
          <w:color w:val="000000"/>
          <w:lang w:bidi="ru-RU"/>
        </w:rPr>
        <w:t>обучающихся</w:t>
      </w:r>
      <w:r w:rsidRPr="005D18F8">
        <w:rPr>
          <w:color w:val="000000"/>
          <w:lang w:bidi="ru-RU"/>
        </w:rPr>
        <w:t xml:space="preserve"> практических профессиональных умений, приобретение первоначального практического опыта;</w:t>
      </w:r>
    </w:p>
    <w:p w:rsidR="005D18F8" w:rsidRPr="005D18F8" w:rsidRDefault="005D18F8" w:rsidP="005A355B">
      <w:pPr>
        <w:widowControl w:val="0"/>
        <w:numPr>
          <w:ilvl w:val="0"/>
          <w:numId w:val="36"/>
        </w:numPr>
        <w:tabs>
          <w:tab w:val="left" w:pos="851"/>
        </w:tabs>
        <w:rPr>
          <w:color w:val="000000"/>
          <w:lang w:bidi="ru-RU"/>
        </w:rPr>
      </w:pPr>
      <w:r w:rsidRPr="005D18F8">
        <w:rPr>
          <w:color w:val="000000"/>
          <w:lang w:bidi="ru-RU"/>
        </w:rPr>
        <w:t>закрепление теоретических знаний, полученными студентами в процессе обучения профессиональных модулей;</w:t>
      </w:r>
    </w:p>
    <w:p w:rsidR="005D18F8" w:rsidRPr="005D18F8" w:rsidRDefault="005D18F8" w:rsidP="005A355B">
      <w:pPr>
        <w:widowControl w:val="0"/>
        <w:numPr>
          <w:ilvl w:val="0"/>
          <w:numId w:val="36"/>
        </w:numPr>
        <w:tabs>
          <w:tab w:val="left" w:pos="851"/>
        </w:tabs>
        <w:rPr>
          <w:color w:val="000000"/>
          <w:lang w:bidi="ru-RU"/>
        </w:rPr>
      </w:pPr>
      <w:r w:rsidRPr="005D18F8">
        <w:rPr>
          <w:color w:val="000000"/>
          <w:lang w:bidi="ru-RU"/>
        </w:rPr>
        <w:t>углубление первоначального профессионального опыта студента, развития общих и профессиональных компетенций, проверку его готовности к самостоятельной трудовой деятельности;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- сбор, систематизация и обобщение практического материала (в том числе) для использования в выпускной квалификационной работе.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 xml:space="preserve">С целью овладения указанным основным видом профессиональной деятельности и соответствующими профессиональными компетенциями, общими компетенциями обучающийся в ходе освоения учебной и производственной практики должен </w:t>
      </w:r>
      <w:r w:rsidRPr="005D18F8">
        <w:rPr>
          <w:b/>
          <w:bCs/>
          <w:color w:val="000000"/>
          <w:lang w:bidi="ru-RU"/>
        </w:rPr>
        <w:t>иметь практический опыт</w:t>
      </w:r>
      <w:r w:rsidRPr="005D18F8">
        <w:rPr>
          <w:color w:val="000000"/>
          <w:lang w:bidi="ru-RU"/>
        </w:rPr>
        <w:t>:</w:t>
      </w:r>
    </w:p>
    <w:p w:rsidR="00FE39C3" w:rsidRDefault="00FE39C3" w:rsidP="00FE39C3">
      <w:pPr>
        <w:pStyle w:val="aa"/>
        <w:ind w:left="709" w:firstLine="0"/>
        <w:rPr>
          <w:color w:val="000000"/>
          <w:lang w:bidi="ru-RU"/>
        </w:rPr>
      </w:pPr>
      <w:r w:rsidRPr="00FE39C3">
        <w:rPr>
          <w:color w:val="000000"/>
          <w:lang w:bidi="ru-RU"/>
        </w:rPr>
        <w:lastRenderedPageBreak/>
        <w:t>- обработк</w:t>
      </w:r>
      <w:r>
        <w:rPr>
          <w:color w:val="000000"/>
          <w:lang w:bidi="ru-RU"/>
        </w:rPr>
        <w:t>и</w:t>
      </w:r>
      <w:r w:rsidRPr="00FE39C3">
        <w:rPr>
          <w:color w:val="000000"/>
          <w:lang w:bidi="ru-RU"/>
        </w:rPr>
        <w:t xml:space="preserve"> и публикации статического и динамического контента; </w:t>
      </w:r>
    </w:p>
    <w:p w:rsidR="005D18F8" w:rsidRPr="005A355B" w:rsidRDefault="00FE39C3" w:rsidP="00FE39C3">
      <w:pPr>
        <w:pStyle w:val="aa"/>
        <w:ind w:left="709" w:firstLine="0"/>
        <w:rPr>
          <w:color w:val="000000"/>
          <w:lang w:bidi="ru-RU"/>
        </w:rPr>
      </w:pPr>
      <w:r>
        <w:rPr>
          <w:color w:val="000000"/>
          <w:lang w:bidi="ru-RU"/>
        </w:rPr>
        <w:t xml:space="preserve">- </w:t>
      </w:r>
      <w:r w:rsidRPr="00FE39C3">
        <w:rPr>
          <w:color w:val="000000"/>
          <w:lang w:bidi="ru-RU"/>
        </w:rPr>
        <w:t xml:space="preserve">разработки </w:t>
      </w:r>
      <w:r>
        <w:rPr>
          <w:color w:val="000000"/>
          <w:lang w:bidi="ru-RU"/>
        </w:rPr>
        <w:t xml:space="preserve">технической </w:t>
      </w:r>
      <w:r w:rsidRPr="00FE39C3">
        <w:rPr>
          <w:color w:val="000000"/>
          <w:lang w:bidi="ru-RU"/>
        </w:rPr>
        <w:t>документации</w:t>
      </w:r>
      <w:r>
        <w:rPr>
          <w:color w:val="000000"/>
          <w:lang w:bidi="ru-RU"/>
        </w:rPr>
        <w:t xml:space="preserve"> и документации</w:t>
      </w:r>
      <w:r w:rsidRPr="00FE39C3">
        <w:rPr>
          <w:color w:val="000000"/>
          <w:lang w:bidi="ru-RU"/>
        </w:rPr>
        <w:t xml:space="preserve"> по эксп</w:t>
      </w:r>
      <w:r>
        <w:rPr>
          <w:color w:val="000000"/>
          <w:lang w:bidi="ru-RU"/>
        </w:rPr>
        <w:t>луатации информационной системы</w:t>
      </w:r>
      <w:r w:rsidR="005A355B" w:rsidRPr="005A355B">
        <w:rPr>
          <w:color w:val="000000"/>
          <w:lang w:bidi="ru-RU"/>
        </w:rPr>
        <w:t>.</w:t>
      </w:r>
    </w:p>
    <w:p w:rsidR="00B72170" w:rsidRPr="005D18F8" w:rsidRDefault="00B72170" w:rsidP="00B72170">
      <w:pPr>
        <w:widowControl w:val="0"/>
        <w:tabs>
          <w:tab w:val="left" w:pos="1527"/>
        </w:tabs>
        <w:ind w:left="709" w:firstLine="0"/>
        <w:rPr>
          <w:color w:val="000000"/>
          <w:lang w:bidi="ru-RU"/>
        </w:rPr>
      </w:pPr>
    </w:p>
    <w:p w:rsidR="005D18F8" w:rsidRDefault="00D964EB" w:rsidP="00B72170">
      <w:pPr>
        <w:pStyle w:val="21"/>
        <w:rPr>
          <w:lang w:bidi="ru-RU"/>
        </w:rPr>
      </w:pPr>
      <w:bookmarkStart w:id="24" w:name="_Toc188184531"/>
      <w:r>
        <w:rPr>
          <w:lang w:bidi="ru-RU"/>
        </w:rPr>
        <w:t>4</w:t>
      </w:r>
      <w:r w:rsidR="00B72170">
        <w:rPr>
          <w:lang w:bidi="ru-RU"/>
        </w:rPr>
        <w:t>.3 К</w:t>
      </w:r>
      <w:r w:rsidR="005D18F8" w:rsidRPr="005D18F8">
        <w:rPr>
          <w:lang w:bidi="ru-RU"/>
        </w:rPr>
        <w:t xml:space="preserve">оличество часов на освоение программы </w:t>
      </w:r>
      <w:r w:rsidR="00A9424B">
        <w:rPr>
          <w:lang w:bidi="ru-RU"/>
        </w:rPr>
        <w:t xml:space="preserve">производственной </w:t>
      </w:r>
      <w:r w:rsidR="005D18F8" w:rsidRPr="005D18F8">
        <w:rPr>
          <w:lang w:bidi="ru-RU"/>
        </w:rPr>
        <w:t>практики</w:t>
      </w:r>
      <w:bookmarkEnd w:id="24"/>
    </w:p>
    <w:p w:rsidR="00B72170" w:rsidRPr="005D18F8" w:rsidRDefault="00B72170" w:rsidP="00B72170">
      <w:pPr>
        <w:pStyle w:val="21"/>
        <w:rPr>
          <w:lang w:bidi="ru-RU"/>
        </w:rPr>
      </w:pP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 xml:space="preserve">Рабочая программа практики рассчитана на прохождение </w:t>
      </w:r>
      <w:r w:rsidR="00B72170">
        <w:rPr>
          <w:color w:val="000000"/>
          <w:lang w:bidi="ru-RU"/>
        </w:rPr>
        <w:t>обучающимися</w:t>
      </w:r>
      <w:r w:rsidRPr="005D18F8">
        <w:rPr>
          <w:color w:val="000000"/>
          <w:lang w:bidi="ru-RU"/>
        </w:rPr>
        <w:t xml:space="preserve"> практики в объеме </w:t>
      </w:r>
      <w:r w:rsidR="003B797A">
        <w:rPr>
          <w:color w:val="000000"/>
          <w:lang w:bidi="ru-RU"/>
        </w:rPr>
        <w:t>72</w:t>
      </w:r>
      <w:r w:rsidRPr="005D18F8">
        <w:rPr>
          <w:color w:val="000000"/>
          <w:lang w:bidi="ru-RU"/>
        </w:rPr>
        <w:t xml:space="preserve"> час</w:t>
      </w:r>
      <w:r w:rsidR="00007B7A">
        <w:rPr>
          <w:color w:val="000000"/>
          <w:lang w:bidi="ru-RU"/>
        </w:rPr>
        <w:t>ов</w:t>
      </w:r>
      <w:r w:rsidRPr="005D18F8">
        <w:rPr>
          <w:color w:val="000000"/>
          <w:lang w:bidi="ru-RU"/>
        </w:rPr>
        <w:t>.</w:t>
      </w:r>
    </w:p>
    <w:p w:rsidR="005D18F8" w:rsidRPr="005D18F8" w:rsidRDefault="005D18F8" w:rsidP="005D18F8">
      <w:pPr>
        <w:widowControl w:val="0"/>
        <w:rPr>
          <w:color w:val="000000"/>
          <w:lang w:bidi="ru-RU"/>
        </w:rPr>
      </w:pPr>
      <w:r w:rsidRPr="005D18F8">
        <w:rPr>
          <w:color w:val="000000"/>
          <w:lang w:bidi="ru-RU"/>
        </w:rPr>
        <w:t>Вид аттестации - дифференцированный зачет</w:t>
      </w:r>
      <w:r w:rsidR="00B72170">
        <w:rPr>
          <w:color w:val="000000"/>
          <w:lang w:bidi="ru-RU"/>
        </w:rPr>
        <w:t xml:space="preserve"> </w:t>
      </w:r>
      <w:r w:rsidR="005A3FF6">
        <w:rPr>
          <w:color w:val="000000"/>
          <w:lang w:bidi="ru-RU"/>
        </w:rPr>
        <w:t xml:space="preserve">в </w:t>
      </w:r>
      <w:r w:rsidR="00FE39C3">
        <w:rPr>
          <w:color w:val="000000"/>
          <w:lang w:bidi="ru-RU"/>
        </w:rPr>
        <w:t>5</w:t>
      </w:r>
      <w:r w:rsidR="00B72170">
        <w:rPr>
          <w:color w:val="000000"/>
          <w:lang w:bidi="ru-RU"/>
        </w:rPr>
        <w:t xml:space="preserve"> семестре</w:t>
      </w:r>
      <w:r w:rsidRPr="005D18F8">
        <w:rPr>
          <w:color w:val="000000"/>
          <w:lang w:bidi="ru-RU"/>
        </w:rPr>
        <w:t>.</w:t>
      </w:r>
    </w:p>
    <w:p w:rsidR="00ED1CA8" w:rsidRDefault="00ED1CA8">
      <w:pPr>
        <w:spacing w:after="200" w:line="276" w:lineRule="auto"/>
        <w:ind w:firstLine="0"/>
        <w:jc w:val="left"/>
        <w:rPr>
          <w:b/>
          <w:bCs/>
        </w:rPr>
      </w:pPr>
    </w:p>
    <w:p w:rsidR="00B72170" w:rsidRDefault="00D964EB" w:rsidP="00A9424B">
      <w:pPr>
        <w:pStyle w:val="11"/>
      </w:pPr>
      <w:bookmarkStart w:id="25" w:name="_Toc188184532"/>
      <w:r>
        <w:rPr>
          <w:bCs/>
        </w:rPr>
        <w:t>5</w:t>
      </w:r>
      <w:r w:rsidR="00B72170">
        <w:rPr>
          <w:bCs/>
        </w:rPr>
        <w:t xml:space="preserve">. </w:t>
      </w:r>
      <w:r w:rsidR="00B72170">
        <w:t>СТРУКТУРА И СОДЕРЖАНИЕ ПРОИЗВОДСТВЕННОЙ ПРАКТИКИ</w:t>
      </w:r>
      <w:bookmarkEnd w:id="25"/>
    </w:p>
    <w:p w:rsidR="00B72170" w:rsidRDefault="00B72170" w:rsidP="005D18F8">
      <w:pPr>
        <w:pStyle w:val="21"/>
        <w:widowControl w:val="0"/>
        <w:rPr>
          <w:bCs/>
        </w:rPr>
      </w:pPr>
    </w:p>
    <w:p w:rsidR="00B72170" w:rsidRDefault="00D964EB" w:rsidP="00B72170">
      <w:pPr>
        <w:pStyle w:val="21"/>
      </w:pPr>
      <w:bookmarkStart w:id="26" w:name="_Toc188184533"/>
      <w:r>
        <w:t>5</w:t>
      </w:r>
      <w:r w:rsidR="00B72170">
        <w:t>.1 Тематический план производственной практики</w:t>
      </w:r>
      <w:bookmarkEnd w:id="26"/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2"/>
        <w:gridCol w:w="1470"/>
      </w:tblGrid>
      <w:tr w:rsidR="00B72170" w:rsidRPr="00B72170" w:rsidTr="00B72170">
        <w:trPr>
          <w:trHeight w:hRule="exact" w:val="566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72170" w:rsidRPr="00B72170" w:rsidRDefault="00B72170" w:rsidP="00B72170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9B7928">
              <w:rPr>
                <w:b/>
                <w:bCs/>
                <w:color w:val="000000"/>
                <w:lang w:bidi="ru-RU"/>
              </w:rPr>
              <w:t>Тематика и вид работ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B72170" w:rsidRDefault="00B72170" w:rsidP="00B72170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9B7928">
              <w:rPr>
                <w:b/>
                <w:bCs/>
                <w:color w:val="000000"/>
                <w:lang w:bidi="ru-RU"/>
              </w:rPr>
              <w:t>Количество</w:t>
            </w:r>
          </w:p>
          <w:p w:rsidR="00B72170" w:rsidRPr="00B72170" w:rsidRDefault="00B72170" w:rsidP="00B72170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 w:rsidRPr="009B7928">
              <w:rPr>
                <w:b/>
                <w:bCs/>
                <w:color w:val="000000"/>
                <w:lang w:bidi="ru-RU"/>
              </w:rPr>
              <w:t>часов</w:t>
            </w:r>
          </w:p>
        </w:tc>
      </w:tr>
      <w:tr w:rsidR="00B72170" w:rsidRPr="00B72170" w:rsidTr="00B72170">
        <w:trPr>
          <w:trHeight w:hRule="exact" w:val="361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72170" w:rsidRPr="00B72170" w:rsidRDefault="00A9424B" w:rsidP="00ED1CA8">
            <w:pPr>
              <w:widowControl w:val="0"/>
              <w:ind w:firstLine="0"/>
              <w:jc w:val="left"/>
              <w:rPr>
                <w:color w:val="000000"/>
                <w:lang w:bidi="ru-RU"/>
              </w:rPr>
            </w:pPr>
            <w:r>
              <w:rPr>
                <w:b/>
                <w:bCs/>
                <w:color w:val="000000"/>
                <w:lang w:bidi="ru-RU"/>
              </w:rPr>
              <w:t>ПП.</w:t>
            </w:r>
            <w:r w:rsidR="00ED1CA8">
              <w:rPr>
                <w:b/>
                <w:bCs/>
                <w:color w:val="000000"/>
                <w:lang w:val="en-US" w:bidi="ru-RU"/>
              </w:rPr>
              <w:t>1</w:t>
            </w:r>
            <w:r w:rsidR="00B72170" w:rsidRPr="009B7928">
              <w:rPr>
                <w:b/>
                <w:bCs/>
                <w:color w:val="000000"/>
                <w:lang w:bidi="ru-RU"/>
              </w:rPr>
              <w:t>0</w:t>
            </w:r>
            <w:r>
              <w:rPr>
                <w:b/>
                <w:bCs/>
                <w:color w:val="000000"/>
                <w:lang w:bidi="ru-RU"/>
              </w:rPr>
              <w:t>.01</w:t>
            </w:r>
            <w:r w:rsidR="00B72170" w:rsidRPr="009B7928">
              <w:rPr>
                <w:b/>
                <w:bCs/>
                <w:color w:val="000000"/>
                <w:lang w:bidi="ru-RU"/>
              </w:rPr>
              <w:t xml:space="preserve"> Производственная практика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5A3FF6" w:rsidRDefault="00FE39C3" w:rsidP="00FE39C3">
            <w:pPr>
              <w:widowControl w:val="0"/>
              <w:ind w:firstLine="0"/>
              <w:jc w:val="center"/>
              <w:rPr>
                <w:b/>
                <w:color w:val="000000"/>
                <w:lang w:bidi="ru-RU"/>
              </w:rPr>
            </w:pPr>
            <w:r>
              <w:rPr>
                <w:b/>
                <w:color w:val="000000"/>
                <w:lang w:bidi="ru-RU"/>
              </w:rPr>
              <w:t>72</w:t>
            </w:r>
          </w:p>
        </w:tc>
      </w:tr>
      <w:tr w:rsidR="00ED1CA8" w:rsidRPr="00B72170" w:rsidTr="00ED1CA8">
        <w:trPr>
          <w:trHeight w:hRule="exact" w:val="657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D1CA8" w:rsidRPr="00ED1CA8" w:rsidRDefault="00ED1CA8" w:rsidP="00ED1CA8">
            <w:pPr>
              <w:widowControl w:val="0"/>
              <w:ind w:firstLine="0"/>
              <w:jc w:val="left"/>
              <w:rPr>
                <w:b/>
                <w:iCs/>
                <w:color w:val="000000"/>
                <w:lang w:bidi="ru-RU"/>
              </w:rPr>
            </w:pPr>
            <w:r w:rsidRPr="00ED1CA8">
              <w:rPr>
                <w:b/>
                <w:iCs/>
                <w:color w:val="000000"/>
                <w:lang w:bidi="ru-RU"/>
              </w:rPr>
              <w:t>ПК 10.1 – обработка статического и динамического информационного контента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D1CA8" w:rsidRPr="00ED1CA8" w:rsidRDefault="00B84752" w:rsidP="00B84752">
            <w:pPr>
              <w:widowControl w:val="0"/>
              <w:ind w:firstLine="0"/>
              <w:jc w:val="center"/>
              <w:rPr>
                <w:b/>
                <w:color w:val="000000"/>
                <w:lang w:bidi="ru-RU"/>
              </w:rPr>
            </w:pPr>
            <w:r>
              <w:rPr>
                <w:b/>
                <w:color w:val="000000"/>
                <w:lang w:bidi="ru-RU"/>
              </w:rPr>
              <w:t>26</w:t>
            </w:r>
          </w:p>
        </w:tc>
      </w:tr>
      <w:tr w:rsidR="00B72170" w:rsidRPr="00B72170" w:rsidTr="00ED1CA8">
        <w:trPr>
          <w:trHeight w:hRule="exact" w:val="1224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3FF6" w:rsidRPr="005A3FF6" w:rsidRDefault="00ED1CA8" w:rsidP="005A3FF6">
            <w:pPr>
              <w:widowControl w:val="0"/>
              <w:ind w:firstLine="0"/>
              <w:jc w:val="left"/>
              <w:rPr>
                <w:iCs/>
                <w:color w:val="000000"/>
                <w:lang w:bidi="ru-RU"/>
              </w:rPr>
            </w:pPr>
            <w:r w:rsidRPr="00ED1CA8">
              <w:rPr>
                <w:iCs/>
                <w:color w:val="000000"/>
                <w:lang w:bidi="ru-RU"/>
              </w:rPr>
              <w:t>Ознакомление с объектом практики и ИС. Изучение структуры информационной системы предприятия: типы контента (статический — HTML, PDF, изображения; динамический — данные из БД, API, CMS), используемые платформы, технологии, документация.</w:t>
            </w:r>
          </w:p>
          <w:p w:rsidR="00B72170" w:rsidRPr="00B72170" w:rsidRDefault="00B72170" w:rsidP="005A3FF6">
            <w:pPr>
              <w:widowControl w:val="0"/>
              <w:ind w:firstLine="0"/>
              <w:jc w:val="left"/>
              <w:rPr>
                <w:color w:val="000000"/>
                <w:lang w:bidi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B72170" w:rsidRDefault="00B84752" w:rsidP="00B84752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10</w:t>
            </w:r>
          </w:p>
        </w:tc>
      </w:tr>
      <w:tr w:rsidR="00007B7A" w:rsidRPr="00B72170" w:rsidTr="00ED1CA8">
        <w:trPr>
          <w:trHeight w:hRule="exact" w:val="1142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7B7A" w:rsidRPr="005A3FF6" w:rsidRDefault="00ED1CA8" w:rsidP="00ED1CA8">
            <w:pPr>
              <w:widowControl w:val="0"/>
              <w:ind w:firstLine="0"/>
              <w:jc w:val="left"/>
              <w:rPr>
                <w:iCs/>
                <w:color w:val="000000"/>
                <w:lang w:bidi="ru-RU"/>
              </w:rPr>
            </w:pPr>
            <w:r w:rsidRPr="00ED1CA8">
              <w:rPr>
                <w:iCs/>
                <w:color w:val="000000"/>
                <w:lang w:bidi="ru-RU"/>
              </w:rPr>
              <w:t>Классификация и обработка статического контента. Анализ статических ресурсов (веб-страницы, документы, мультимедиа), их актуализация, оптимизация (сжатие изображений, семантическая разметка), организация хранения и доступа.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7B7A" w:rsidRDefault="00B84752" w:rsidP="009B7928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8</w:t>
            </w:r>
          </w:p>
        </w:tc>
      </w:tr>
      <w:tr w:rsidR="00B72170" w:rsidRPr="00B72170" w:rsidTr="00ED1CA8">
        <w:trPr>
          <w:trHeight w:hRule="exact" w:val="989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72170" w:rsidRPr="00B72170" w:rsidRDefault="00ED1CA8" w:rsidP="00ED1CA8">
            <w:pPr>
              <w:widowControl w:val="0"/>
              <w:ind w:firstLine="0"/>
              <w:jc w:val="left"/>
              <w:rPr>
                <w:color w:val="000000"/>
                <w:lang w:bidi="ru-RU"/>
              </w:rPr>
            </w:pPr>
            <w:r w:rsidRPr="00ED1CA8">
              <w:rPr>
                <w:color w:val="000000"/>
                <w:lang w:bidi="ru-RU"/>
              </w:rPr>
              <w:t xml:space="preserve">Обработка динамического контента. Работа с динамическими данными: подключение к базам данных, настройка форм вывода/ввода, кэширование, фильтрация и </w:t>
            </w:r>
            <w:proofErr w:type="spellStart"/>
            <w:r w:rsidRPr="00ED1CA8">
              <w:rPr>
                <w:color w:val="000000"/>
                <w:lang w:bidi="ru-RU"/>
              </w:rPr>
              <w:t>валидация</w:t>
            </w:r>
            <w:proofErr w:type="spellEnd"/>
            <w:r w:rsidRPr="00ED1CA8">
              <w:rPr>
                <w:color w:val="000000"/>
                <w:lang w:bidi="ru-RU"/>
              </w:rPr>
              <w:t xml:space="preserve"> данных, обеспечение актуальности контента.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B72170" w:rsidRDefault="00B84752" w:rsidP="009B7928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8</w:t>
            </w:r>
          </w:p>
        </w:tc>
      </w:tr>
      <w:tr w:rsidR="00B72170" w:rsidRPr="00B72170" w:rsidTr="00ED1CA8">
        <w:trPr>
          <w:trHeight w:hRule="exact" w:val="629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72170" w:rsidRPr="00B72170" w:rsidRDefault="00B72170" w:rsidP="00ED1CA8">
            <w:pPr>
              <w:widowControl w:val="0"/>
              <w:ind w:firstLine="0"/>
              <w:jc w:val="left"/>
              <w:rPr>
                <w:b/>
                <w:color w:val="000000"/>
                <w:lang w:bidi="ru-RU"/>
              </w:rPr>
            </w:pPr>
            <w:r w:rsidRPr="009B7928">
              <w:rPr>
                <w:b/>
                <w:iCs/>
                <w:color w:val="000000"/>
                <w:lang w:bidi="ru-RU"/>
              </w:rPr>
              <w:t xml:space="preserve">ПК </w:t>
            </w:r>
            <w:r w:rsidR="00ED1CA8">
              <w:rPr>
                <w:b/>
                <w:iCs/>
                <w:color w:val="000000"/>
                <w:lang w:bidi="ru-RU"/>
              </w:rPr>
              <w:t>10</w:t>
            </w:r>
            <w:r w:rsidRPr="009B7928">
              <w:rPr>
                <w:b/>
                <w:iCs/>
                <w:color w:val="000000"/>
                <w:lang w:bidi="ru-RU"/>
              </w:rPr>
              <w:t>.2</w:t>
            </w:r>
            <w:r w:rsidR="005A3FF6">
              <w:t xml:space="preserve"> </w:t>
            </w:r>
            <w:r w:rsidR="005A3FF6" w:rsidRPr="005A3FF6">
              <w:rPr>
                <w:b/>
                <w:iCs/>
                <w:color w:val="000000"/>
                <w:lang w:bidi="ru-RU"/>
              </w:rPr>
              <w:t xml:space="preserve">– </w:t>
            </w:r>
            <w:r w:rsidR="00FE0087">
              <w:rPr>
                <w:b/>
                <w:iCs/>
                <w:color w:val="000000"/>
                <w:lang w:bidi="ru-RU"/>
              </w:rPr>
              <w:t>р</w:t>
            </w:r>
            <w:r w:rsidR="005A3FF6" w:rsidRPr="005A3FF6">
              <w:rPr>
                <w:b/>
                <w:iCs/>
                <w:color w:val="000000"/>
                <w:lang w:bidi="ru-RU"/>
              </w:rPr>
              <w:t>азраб</w:t>
            </w:r>
            <w:r w:rsidR="00FE0087">
              <w:rPr>
                <w:b/>
                <w:iCs/>
                <w:color w:val="000000"/>
                <w:lang w:bidi="ru-RU"/>
              </w:rPr>
              <w:t>отка</w:t>
            </w:r>
            <w:r w:rsidR="005A3FF6" w:rsidRPr="005A3FF6">
              <w:rPr>
                <w:b/>
                <w:iCs/>
                <w:color w:val="000000"/>
                <w:lang w:bidi="ru-RU"/>
              </w:rPr>
              <w:t xml:space="preserve"> </w:t>
            </w:r>
            <w:r w:rsidR="00ED1CA8" w:rsidRPr="00ED1CA8">
              <w:rPr>
                <w:b/>
                <w:iCs/>
                <w:color w:val="000000"/>
                <w:lang w:bidi="ru-RU"/>
              </w:rPr>
              <w:t>технически</w:t>
            </w:r>
            <w:r w:rsidR="00ED1CA8">
              <w:rPr>
                <w:b/>
                <w:iCs/>
                <w:color w:val="000000"/>
                <w:lang w:bidi="ru-RU"/>
              </w:rPr>
              <w:t>х</w:t>
            </w:r>
            <w:r w:rsidR="00ED1CA8" w:rsidRPr="00ED1CA8">
              <w:rPr>
                <w:b/>
                <w:iCs/>
                <w:color w:val="000000"/>
                <w:lang w:bidi="ru-RU"/>
              </w:rPr>
              <w:t xml:space="preserve"> документ</w:t>
            </w:r>
            <w:r w:rsidR="00ED1CA8">
              <w:rPr>
                <w:b/>
                <w:iCs/>
                <w:color w:val="000000"/>
                <w:lang w:bidi="ru-RU"/>
              </w:rPr>
              <w:t>ов</w:t>
            </w:r>
            <w:r w:rsidR="00ED1CA8" w:rsidRPr="00ED1CA8">
              <w:rPr>
                <w:b/>
                <w:iCs/>
                <w:color w:val="000000"/>
                <w:lang w:bidi="ru-RU"/>
              </w:rPr>
              <w:t xml:space="preserve"> для управ</w:t>
            </w:r>
            <w:r w:rsidR="00ED1CA8">
              <w:rPr>
                <w:b/>
                <w:iCs/>
                <w:color w:val="000000"/>
                <w:lang w:bidi="ru-RU"/>
              </w:rPr>
              <w:t>ления информационными ресурсами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B72170" w:rsidRDefault="00B84752" w:rsidP="00B84752">
            <w:pPr>
              <w:widowControl w:val="0"/>
              <w:ind w:firstLine="0"/>
              <w:jc w:val="center"/>
              <w:rPr>
                <w:rFonts w:eastAsia="Microsoft Sans Serif"/>
                <w:b/>
                <w:color w:val="000000"/>
                <w:lang w:bidi="ru-RU"/>
              </w:rPr>
            </w:pPr>
            <w:r>
              <w:rPr>
                <w:rFonts w:eastAsia="Microsoft Sans Serif"/>
                <w:b/>
                <w:color w:val="000000"/>
                <w:lang w:bidi="ru-RU"/>
              </w:rPr>
              <w:t>40</w:t>
            </w:r>
          </w:p>
        </w:tc>
      </w:tr>
      <w:tr w:rsidR="00B72170" w:rsidRPr="00B72170" w:rsidTr="00ED1CA8">
        <w:trPr>
          <w:trHeight w:hRule="exact" w:val="1971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72170" w:rsidRPr="00B72170" w:rsidRDefault="00ED1CA8" w:rsidP="00ED1CA8">
            <w:pPr>
              <w:widowControl w:val="0"/>
              <w:ind w:firstLine="0"/>
              <w:jc w:val="left"/>
              <w:rPr>
                <w:color w:val="000000"/>
                <w:lang w:bidi="ru-RU"/>
              </w:rPr>
            </w:pPr>
            <w:r w:rsidRPr="00ED1CA8">
              <w:rPr>
                <w:color w:val="000000"/>
                <w:lang w:bidi="ru-RU"/>
              </w:rPr>
              <w:t>Анализ существующей документации</w:t>
            </w:r>
            <w:r>
              <w:rPr>
                <w:color w:val="000000"/>
                <w:lang w:bidi="ru-RU"/>
              </w:rPr>
              <w:t xml:space="preserve">. </w:t>
            </w:r>
            <w:r w:rsidRPr="00ED1CA8">
              <w:rPr>
                <w:color w:val="000000"/>
                <w:lang w:bidi="ru-RU"/>
              </w:rPr>
              <w:t>Проведите аудит имеющейся документа</w:t>
            </w:r>
            <w:r>
              <w:rPr>
                <w:color w:val="000000"/>
                <w:lang w:bidi="ru-RU"/>
              </w:rPr>
              <w:t>ции на информационную систему на</w:t>
            </w:r>
            <w:r w:rsidRPr="00ED1CA8">
              <w:rPr>
                <w:color w:val="000000"/>
                <w:lang w:bidi="ru-RU"/>
              </w:rPr>
              <w:t xml:space="preserve"> предприятии. Определите, какие документы устарели или требуют доработки. Проверка полноты комплекта документов (ТЗ, паспорт ИС, руководства пользователя, администратора, инструкции по эксплуатации). Сравнение с текущим состоянием ИС.</w:t>
            </w:r>
            <w:r>
              <w:rPr>
                <w:color w:val="000000"/>
                <w:lang w:bidi="ru-RU"/>
              </w:rPr>
              <w:t xml:space="preserve"> </w:t>
            </w:r>
            <w:r w:rsidRPr="00ED1CA8">
              <w:rPr>
                <w:color w:val="000000"/>
                <w:lang w:bidi="ru-RU"/>
              </w:rPr>
              <w:t>Выявление несоответствий требованиям ГОСТ (ГОСТ 19, ГОСТ 34, ГОСТ Р 7.0.97 и др.).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B72170" w:rsidRDefault="00B84752" w:rsidP="00B84752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16</w:t>
            </w:r>
          </w:p>
        </w:tc>
      </w:tr>
      <w:tr w:rsidR="00007B7A" w:rsidRPr="00B72170" w:rsidTr="00ED1CA8">
        <w:trPr>
          <w:trHeight w:hRule="exact" w:val="1984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7B7A" w:rsidRPr="00FE0087" w:rsidRDefault="00ED1CA8" w:rsidP="00ED1CA8">
            <w:pPr>
              <w:widowControl w:val="0"/>
              <w:ind w:firstLine="0"/>
              <w:jc w:val="left"/>
              <w:rPr>
                <w:iCs/>
                <w:color w:val="000000"/>
                <w:lang w:bidi="ru-RU"/>
              </w:rPr>
            </w:pPr>
            <w:r w:rsidRPr="00ED1CA8">
              <w:rPr>
                <w:iCs/>
                <w:color w:val="000000"/>
                <w:lang w:bidi="ru-RU"/>
              </w:rPr>
              <w:t>Создание шаблонов документации</w:t>
            </w:r>
            <w:r>
              <w:rPr>
                <w:iCs/>
                <w:color w:val="000000"/>
                <w:lang w:bidi="ru-RU"/>
              </w:rPr>
              <w:t xml:space="preserve">. </w:t>
            </w:r>
            <w:r w:rsidRPr="00ED1CA8">
              <w:rPr>
                <w:iCs/>
                <w:color w:val="000000"/>
                <w:lang w:bidi="ru-RU"/>
              </w:rPr>
              <w:t>Разработайте шаблоны для основных видов документации (техническое задание, руководство пользователя, эксплуатационная документация) с учетом стандартов ГОСТ. Разработка унифицированных структур документов. Внедрение требований по оформлению: титульные листы, оглавление, термины и определения, приложения. Использование типографских и стилевых норм (шрифты, отступы, нумерация).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7B7A" w:rsidRDefault="00B84752" w:rsidP="009B7928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8</w:t>
            </w:r>
          </w:p>
        </w:tc>
      </w:tr>
      <w:tr w:rsidR="00007B7A" w:rsidRPr="00B72170" w:rsidTr="00ED1CA8">
        <w:trPr>
          <w:trHeight w:hRule="exact" w:val="1418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7B7A" w:rsidRDefault="00ED1CA8" w:rsidP="00ED1CA8">
            <w:pPr>
              <w:widowControl w:val="0"/>
              <w:ind w:firstLine="0"/>
              <w:jc w:val="left"/>
              <w:rPr>
                <w:iCs/>
                <w:color w:val="000000"/>
                <w:lang w:bidi="ru-RU"/>
              </w:rPr>
            </w:pPr>
            <w:r w:rsidRPr="00ED1CA8">
              <w:rPr>
                <w:iCs/>
                <w:color w:val="000000"/>
                <w:lang w:bidi="ru-RU"/>
              </w:rPr>
              <w:lastRenderedPageBreak/>
              <w:t>Разработка актуальной технической документации</w:t>
            </w:r>
            <w:r>
              <w:rPr>
                <w:iCs/>
                <w:color w:val="000000"/>
                <w:lang w:bidi="ru-RU"/>
              </w:rPr>
              <w:t xml:space="preserve">. </w:t>
            </w:r>
            <w:r w:rsidRPr="00ED1CA8">
              <w:rPr>
                <w:iCs/>
                <w:color w:val="000000"/>
                <w:lang w:bidi="ru-RU"/>
              </w:rPr>
              <w:t>На основе анализа и шаблонов — подготовка/обновление документов для конкретной ИС:</w:t>
            </w:r>
            <w:r>
              <w:rPr>
                <w:iCs/>
                <w:color w:val="000000"/>
                <w:lang w:bidi="ru-RU"/>
              </w:rPr>
              <w:t xml:space="preserve"> </w:t>
            </w:r>
            <w:r w:rsidRPr="00ED1CA8">
              <w:rPr>
                <w:iCs/>
                <w:color w:val="000000"/>
                <w:lang w:bidi="ru-RU"/>
              </w:rPr>
              <w:t>Техническое задание (если разрабатывалась новая функция), Руководство пользователя, Инструкция по установке и настройке, Паспорт информационной системы.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7B7A" w:rsidRDefault="00B84752" w:rsidP="009B7928">
            <w:pPr>
              <w:widowControl w:val="0"/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8</w:t>
            </w:r>
          </w:p>
        </w:tc>
      </w:tr>
      <w:tr w:rsidR="00B72170" w:rsidRPr="009B7928" w:rsidTr="00B84752">
        <w:trPr>
          <w:trHeight w:hRule="exact" w:val="856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2170" w:rsidRPr="009B7928" w:rsidRDefault="00B84752" w:rsidP="00B84752">
            <w:pPr>
              <w:ind w:firstLine="0"/>
              <w:rPr>
                <w:iCs/>
                <w:color w:val="000000"/>
                <w:lang w:bidi="ru-RU"/>
              </w:rPr>
            </w:pPr>
            <w:r w:rsidRPr="00B84752">
              <w:rPr>
                <w:iCs/>
                <w:color w:val="000000"/>
                <w:lang w:bidi="ru-RU"/>
              </w:rPr>
              <w:t>Оформление и согласование документации</w:t>
            </w:r>
            <w:r>
              <w:rPr>
                <w:iCs/>
                <w:color w:val="000000"/>
                <w:lang w:bidi="ru-RU"/>
              </w:rPr>
              <w:t xml:space="preserve">. </w:t>
            </w:r>
            <w:r w:rsidRPr="00B84752">
              <w:rPr>
                <w:iCs/>
                <w:color w:val="000000"/>
                <w:lang w:bidi="ru-RU"/>
              </w:rPr>
              <w:t>Проверка документов на соответствие стандартам, согласование с руководителем практики от предприятия и наставником от колледжа.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72170" w:rsidRPr="009B7928" w:rsidRDefault="00B84752" w:rsidP="009B7928">
            <w:pPr>
              <w:ind w:firstLine="0"/>
              <w:jc w:val="center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>8</w:t>
            </w:r>
          </w:p>
        </w:tc>
      </w:tr>
      <w:tr w:rsidR="009B7928" w:rsidRPr="009B7928" w:rsidTr="009B7928">
        <w:trPr>
          <w:trHeight w:hRule="exact" w:val="428"/>
          <w:jc w:val="center"/>
        </w:trPr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B7928" w:rsidRPr="009B7928" w:rsidRDefault="009B7928" w:rsidP="009B7928">
            <w:pPr>
              <w:ind w:firstLine="0"/>
              <w:rPr>
                <w:iCs/>
                <w:color w:val="000000"/>
                <w:lang w:bidi="ru-RU"/>
              </w:rPr>
            </w:pPr>
            <w:r w:rsidRPr="009B7928">
              <w:rPr>
                <w:rStyle w:val="26"/>
                <w:i w:val="0"/>
                <w:sz w:val="24"/>
                <w:szCs w:val="24"/>
              </w:rPr>
              <w:t>Дифференцированный зачет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B7928" w:rsidRPr="009B7928" w:rsidRDefault="00007B7A" w:rsidP="009B7928">
            <w:pPr>
              <w:ind w:firstLine="0"/>
              <w:jc w:val="center"/>
              <w:rPr>
                <w:b/>
                <w:color w:val="000000"/>
                <w:lang w:bidi="ru-RU"/>
              </w:rPr>
            </w:pPr>
            <w:r>
              <w:rPr>
                <w:b/>
                <w:color w:val="000000"/>
                <w:lang w:bidi="ru-RU"/>
              </w:rPr>
              <w:t>6</w:t>
            </w:r>
          </w:p>
        </w:tc>
      </w:tr>
    </w:tbl>
    <w:p w:rsidR="00B72170" w:rsidRDefault="00B72170" w:rsidP="00B72170">
      <w:pPr>
        <w:pStyle w:val="21"/>
        <w:widowControl w:val="0"/>
        <w:ind w:firstLine="0"/>
        <w:rPr>
          <w:bCs/>
        </w:rPr>
      </w:pPr>
    </w:p>
    <w:p w:rsidR="00E047D0" w:rsidRPr="00D964EB" w:rsidRDefault="00E047D0" w:rsidP="00E047D0">
      <w:pPr>
        <w:pStyle w:val="21"/>
        <w:widowControl w:val="0"/>
      </w:pPr>
      <w:bookmarkStart w:id="27" w:name="_Toc188184534"/>
      <w:r>
        <w:t>5</w:t>
      </w:r>
      <w:r w:rsidRPr="00D964EB">
        <w:t>.</w:t>
      </w:r>
      <w:r>
        <w:t>2</w:t>
      </w:r>
      <w:r w:rsidRPr="00D964EB">
        <w:t xml:space="preserve"> Индивидуальное задание</w:t>
      </w:r>
      <w:bookmarkEnd w:id="27"/>
      <w:r w:rsidR="00BC55A2">
        <w:t xml:space="preserve"> на производственную практику</w:t>
      </w:r>
    </w:p>
    <w:p w:rsidR="00E047D0" w:rsidRPr="00D964EB" w:rsidRDefault="00E047D0" w:rsidP="00E047D0">
      <w:pPr>
        <w:pStyle w:val="21"/>
        <w:widowControl w:val="0"/>
      </w:pPr>
    </w:p>
    <w:p w:rsidR="00BC55A2" w:rsidRPr="00BC55A2" w:rsidRDefault="00BC55A2" w:rsidP="00BC55A2">
      <w:pPr>
        <w:pStyle w:val="21"/>
        <w:widowControl w:val="0"/>
        <w:ind w:firstLine="708"/>
        <w:rPr>
          <w:b w:val="0"/>
          <w:color w:val="000000"/>
        </w:rPr>
      </w:pPr>
      <w:r w:rsidRPr="00BC55A2">
        <w:rPr>
          <w:b w:val="0"/>
          <w:color w:val="000000"/>
        </w:rPr>
        <w:t>Анализ существующей документации:</w:t>
      </w:r>
      <w:r>
        <w:rPr>
          <w:b w:val="0"/>
          <w:color w:val="000000"/>
        </w:rPr>
        <w:t xml:space="preserve"> п</w:t>
      </w:r>
      <w:r w:rsidRPr="00BC55A2">
        <w:rPr>
          <w:b w:val="0"/>
          <w:color w:val="000000"/>
        </w:rPr>
        <w:t>роведите аудит имеющейся документации на информационную систему в вашем учебном заведении или на предприятии. Определите, какие документы устарели или требуют доработки.</w:t>
      </w:r>
    </w:p>
    <w:p w:rsidR="00B84752" w:rsidRDefault="00BC55A2" w:rsidP="00BC55A2">
      <w:pPr>
        <w:pStyle w:val="21"/>
        <w:widowControl w:val="0"/>
        <w:ind w:firstLine="708"/>
        <w:rPr>
          <w:b w:val="0"/>
          <w:color w:val="000000"/>
        </w:rPr>
      </w:pPr>
      <w:r w:rsidRPr="00BC55A2">
        <w:rPr>
          <w:b w:val="0"/>
          <w:color w:val="000000"/>
        </w:rPr>
        <w:t>Создание шаблонов документации:</w:t>
      </w:r>
      <w:r>
        <w:rPr>
          <w:b w:val="0"/>
          <w:color w:val="000000"/>
        </w:rPr>
        <w:t xml:space="preserve"> р</w:t>
      </w:r>
      <w:r w:rsidRPr="00BC55A2">
        <w:rPr>
          <w:b w:val="0"/>
          <w:color w:val="000000"/>
        </w:rPr>
        <w:t>азработайте шаблоны для основных видов документации (техническое задание, руководство пользователя, эксплуатационная документация) с учетом стандартов ГОСТ.</w:t>
      </w:r>
    </w:p>
    <w:p w:rsidR="00BC55A2" w:rsidRDefault="00BC55A2" w:rsidP="00BC55A2">
      <w:pPr>
        <w:pStyle w:val="21"/>
        <w:widowControl w:val="0"/>
        <w:ind w:firstLine="0"/>
        <w:rPr>
          <w:bCs/>
        </w:rPr>
      </w:pPr>
    </w:p>
    <w:p w:rsidR="009B7928" w:rsidRPr="00E752C6" w:rsidRDefault="00D964EB" w:rsidP="00E752C6">
      <w:pPr>
        <w:pStyle w:val="11"/>
      </w:pPr>
      <w:bookmarkStart w:id="28" w:name="_Toc188184535"/>
      <w:r w:rsidRPr="00E752C6">
        <w:t>6</w:t>
      </w:r>
      <w:r w:rsidR="009B7928" w:rsidRPr="00E752C6">
        <w:t>. УСЛОВИЯ РЕАЛИЗАЦИИ ПРОИЗВОДСТВЕННОЙ ПРАКТИКИ</w:t>
      </w:r>
      <w:bookmarkEnd w:id="28"/>
    </w:p>
    <w:p w:rsidR="009B7928" w:rsidRDefault="009B7928" w:rsidP="00B72170">
      <w:pPr>
        <w:pStyle w:val="21"/>
        <w:widowControl w:val="0"/>
        <w:ind w:firstLine="0"/>
        <w:rPr>
          <w:bCs/>
        </w:rPr>
      </w:pPr>
    </w:p>
    <w:p w:rsidR="00AC1212" w:rsidRDefault="00D964EB" w:rsidP="00AC1212">
      <w:pPr>
        <w:pStyle w:val="21"/>
        <w:rPr>
          <w:lang w:bidi="ru-RU"/>
        </w:rPr>
      </w:pPr>
      <w:bookmarkStart w:id="29" w:name="_Toc188184536"/>
      <w:r>
        <w:rPr>
          <w:lang w:bidi="ru-RU"/>
        </w:rPr>
        <w:t>6</w:t>
      </w:r>
      <w:r w:rsidR="00AC1212">
        <w:rPr>
          <w:lang w:bidi="ru-RU"/>
        </w:rPr>
        <w:t xml:space="preserve">.1 </w:t>
      </w:r>
      <w:r w:rsidR="00A9424B">
        <w:rPr>
          <w:lang w:bidi="ru-RU"/>
        </w:rPr>
        <w:t>С</w:t>
      </w:r>
      <w:r w:rsidR="00AC1212">
        <w:rPr>
          <w:lang w:bidi="ru-RU"/>
        </w:rPr>
        <w:t>пециальные помещения</w:t>
      </w:r>
      <w:bookmarkEnd w:id="29"/>
    </w:p>
    <w:p w:rsidR="00AC1212" w:rsidRPr="00AC1212" w:rsidRDefault="00AC1212" w:rsidP="00AC1212">
      <w:pPr>
        <w:keepNext/>
        <w:keepLines/>
        <w:widowControl w:val="0"/>
        <w:spacing w:line="278" w:lineRule="exact"/>
        <w:ind w:firstLine="840"/>
        <w:jc w:val="left"/>
        <w:outlineLvl w:val="0"/>
        <w:rPr>
          <w:b/>
          <w:bCs/>
          <w:color w:val="000000"/>
          <w:lang w:bidi="ru-RU"/>
        </w:rPr>
      </w:pPr>
    </w:p>
    <w:p w:rsidR="00AC1212" w:rsidRPr="00AC1212" w:rsidRDefault="00AC1212" w:rsidP="00AC1212">
      <w:pPr>
        <w:widowControl w:val="0"/>
        <w:spacing w:line="240" w:lineRule="exact"/>
        <w:ind w:left="840" w:firstLine="0"/>
        <w:rPr>
          <w:color w:val="000000"/>
          <w:lang w:bidi="ru-RU"/>
        </w:rPr>
      </w:pPr>
      <w:r w:rsidRPr="00AC1212">
        <w:rPr>
          <w:color w:val="000000"/>
          <w:lang w:bidi="ru-RU"/>
        </w:rPr>
        <w:t>Лаборатории:</w:t>
      </w:r>
    </w:p>
    <w:p w:rsidR="00AC1212" w:rsidRPr="00AC1212" w:rsidRDefault="00AC1212" w:rsidP="00AC1212">
      <w:pPr>
        <w:widowControl w:val="0"/>
        <w:numPr>
          <w:ilvl w:val="0"/>
          <w:numId w:val="36"/>
        </w:numPr>
        <w:tabs>
          <w:tab w:val="left" w:pos="1246"/>
        </w:tabs>
        <w:spacing w:line="274" w:lineRule="exact"/>
        <w:jc w:val="left"/>
        <w:rPr>
          <w:color w:val="000000"/>
          <w:lang w:bidi="ru-RU"/>
        </w:rPr>
      </w:pPr>
      <w:r>
        <w:rPr>
          <w:color w:val="000000"/>
          <w:lang w:bidi="ru-RU"/>
        </w:rPr>
        <w:t>в</w:t>
      </w:r>
      <w:r w:rsidRPr="00AC1212">
        <w:rPr>
          <w:color w:val="000000"/>
          <w:lang w:bidi="ru-RU"/>
        </w:rPr>
        <w:t>ычислительной техники, архитектуры персонального компьютера и периферийных устройств;</w:t>
      </w:r>
    </w:p>
    <w:p w:rsidR="00AC1212" w:rsidRPr="00AC1212" w:rsidRDefault="00AC1212" w:rsidP="00AC1212">
      <w:pPr>
        <w:widowControl w:val="0"/>
        <w:numPr>
          <w:ilvl w:val="0"/>
          <w:numId w:val="36"/>
        </w:numPr>
        <w:tabs>
          <w:tab w:val="left" w:pos="1246"/>
        </w:tabs>
        <w:spacing w:line="293" w:lineRule="exact"/>
        <w:jc w:val="left"/>
        <w:rPr>
          <w:color w:val="000000"/>
          <w:lang w:bidi="ru-RU"/>
        </w:rPr>
      </w:pPr>
      <w:r>
        <w:rPr>
          <w:color w:val="000000"/>
          <w:lang w:bidi="ru-RU"/>
        </w:rPr>
        <w:t>п</w:t>
      </w:r>
      <w:r w:rsidRPr="00AC1212">
        <w:rPr>
          <w:color w:val="000000"/>
          <w:lang w:bidi="ru-RU"/>
        </w:rPr>
        <w:t>рограммного обеспечения и сопровождения компьютерных систем;</w:t>
      </w:r>
    </w:p>
    <w:p w:rsidR="00AC1212" w:rsidRPr="00AC1212" w:rsidRDefault="00AC1212" w:rsidP="00AC1212">
      <w:pPr>
        <w:widowControl w:val="0"/>
        <w:numPr>
          <w:ilvl w:val="0"/>
          <w:numId w:val="36"/>
        </w:numPr>
        <w:tabs>
          <w:tab w:val="left" w:pos="1246"/>
        </w:tabs>
        <w:spacing w:line="293" w:lineRule="exact"/>
        <w:jc w:val="left"/>
        <w:rPr>
          <w:color w:val="000000"/>
          <w:lang w:bidi="ru-RU"/>
        </w:rPr>
      </w:pPr>
      <w:r>
        <w:rPr>
          <w:color w:val="000000"/>
          <w:lang w:bidi="ru-RU"/>
        </w:rPr>
        <w:t>п</w:t>
      </w:r>
      <w:r w:rsidRPr="00AC1212">
        <w:rPr>
          <w:color w:val="000000"/>
          <w:lang w:bidi="ru-RU"/>
        </w:rPr>
        <w:t>рограммирования и баз данных;</w:t>
      </w:r>
    </w:p>
    <w:p w:rsidR="00AC1212" w:rsidRPr="00AC1212" w:rsidRDefault="00AC1212" w:rsidP="00AC1212">
      <w:pPr>
        <w:widowControl w:val="0"/>
        <w:numPr>
          <w:ilvl w:val="0"/>
          <w:numId w:val="36"/>
        </w:numPr>
        <w:tabs>
          <w:tab w:val="left" w:pos="1246"/>
        </w:tabs>
        <w:spacing w:line="293" w:lineRule="exact"/>
        <w:jc w:val="left"/>
        <w:rPr>
          <w:color w:val="000000"/>
          <w:lang w:bidi="ru-RU"/>
        </w:rPr>
      </w:pPr>
      <w:r>
        <w:rPr>
          <w:color w:val="000000"/>
          <w:lang w:bidi="ru-RU"/>
        </w:rPr>
        <w:t>о</w:t>
      </w:r>
      <w:r w:rsidRPr="00AC1212">
        <w:rPr>
          <w:color w:val="000000"/>
          <w:lang w:bidi="ru-RU"/>
        </w:rPr>
        <w:t>рганизации и принципов построения информационных систем.</w:t>
      </w:r>
    </w:p>
    <w:p w:rsidR="00AC1212" w:rsidRPr="00AC1212" w:rsidRDefault="00AC1212" w:rsidP="00AC1212">
      <w:pPr>
        <w:widowControl w:val="0"/>
        <w:spacing w:after="240" w:line="274" w:lineRule="exact"/>
        <w:ind w:firstLine="708"/>
        <w:rPr>
          <w:color w:val="000000"/>
          <w:lang w:bidi="ru-RU"/>
        </w:rPr>
      </w:pPr>
      <w:r w:rsidRPr="00AC1212">
        <w:rPr>
          <w:color w:val="000000"/>
          <w:lang w:bidi="ru-RU"/>
        </w:rPr>
        <w:t>Реализация программы производственной (по профилю специальности) практики предполагает наличие у образовательного учреждения договоров с базовыми предприятиями. Производственная практика (по профилю специальности) проводится в Профильной организации, в которой созданы условия для реализации компонентов образовательной программы в форме практической подготовки на основании заключенного договора о практической подготовке обучающихся. Офисные помещения с оборудованным рабочим местом, оснащенные специализированной мебелью, оборудованием, техническими средствами и специализированном программным обеспечением в объеме, позволяющем выполнять определенные виды работ, связанные с будущей профессиональной деятельностью обучающихся.</w:t>
      </w:r>
    </w:p>
    <w:p w:rsidR="00D964EB" w:rsidRDefault="00D964EB" w:rsidP="00D964EB">
      <w:pPr>
        <w:pStyle w:val="21"/>
        <w:rPr>
          <w:lang w:bidi="ru-RU"/>
        </w:rPr>
      </w:pPr>
      <w:bookmarkStart w:id="30" w:name="_Toc188184537"/>
      <w:r>
        <w:rPr>
          <w:lang w:bidi="ru-RU"/>
        </w:rPr>
        <w:t>6.2 О</w:t>
      </w:r>
      <w:r w:rsidRPr="00D964EB">
        <w:rPr>
          <w:lang w:bidi="ru-RU"/>
        </w:rPr>
        <w:t xml:space="preserve">бщие требования к организации </w:t>
      </w:r>
      <w:r w:rsidR="009C4825">
        <w:rPr>
          <w:lang w:bidi="ru-RU"/>
        </w:rPr>
        <w:t xml:space="preserve">и проведению </w:t>
      </w:r>
      <w:r w:rsidRPr="00D964EB">
        <w:rPr>
          <w:lang w:bidi="ru-RU"/>
        </w:rPr>
        <w:t>производственной практики</w:t>
      </w:r>
      <w:bookmarkEnd w:id="30"/>
    </w:p>
    <w:p w:rsidR="00D964EB" w:rsidRPr="00D964EB" w:rsidRDefault="00D964EB" w:rsidP="00D964EB">
      <w:pPr>
        <w:pStyle w:val="21"/>
        <w:rPr>
          <w:lang w:bidi="ru-RU"/>
        </w:rPr>
      </w:pPr>
    </w:p>
    <w:p w:rsidR="00D964EB" w:rsidRPr="00D964EB" w:rsidRDefault="00D964EB" w:rsidP="00D964EB">
      <w:pPr>
        <w:widowControl w:val="0"/>
        <w:rPr>
          <w:color w:val="000000"/>
          <w:lang w:bidi="ru-RU"/>
        </w:rPr>
      </w:pPr>
      <w:r w:rsidRPr="00D964EB">
        <w:rPr>
          <w:color w:val="000000"/>
          <w:lang w:bidi="ru-RU"/>
        </w:rPr>
        <w:t>ПП.</w:t>
      </w:r>
      <w:r w:rsidR="003C581B">
        <w:rPr>
          <w:color w:val="000000"/>
          <w:lang w:bidi="ru-RU"/>
        </w:rPr>
        <w:t>1</w:t>
      </w:r>
      <w:r w:rsidRPr="00D964EB">
        <w:rPr>
          <w:color w:val="000000"/>
          <w:lang w:bidi="ru-RU"/>
        </w:rPr>
        <w:t>0.01 Производственная практика проводится в профильных организациях на основе договоров, заключаемых между образовательным учреждением и организациями по месту прохождения производственной практики.</w:t>
      </w:r>
    </w:p>
    <w:p w:rsidR="00D964EB" w:rsidRPr="00D964EB" w:rsidRDefault="00D964EB" w:rsidP="00D964EB">
      <w:pPr>
        <w:widowControl w:val="0"/>
        <w:rPr>
          <w:color w:val="000000"/>
          <w:lang w:bidi="ru-RU"/>
        </w:rPr>
      </w:pPr>
      <w:r w:rsidRPr="00D964EB">
        <w:rPr>
          <w:color w:val="000000"/>
          <w:lang w:bidi="ru-RU"/>
        </w:rPr>
        <w:t>Освоение ПП.</w:t>
      </w:r>
      <w:r w:rsidR="003C581B">
        <w:rPr>
          <w:color w:val="000000"/>
          <w:lang w:bidi="ru-RU"/>
        </w:rPr>
        <w:t>1</w:t>
      </w:r>
      <w:r w:rsidRPr="00D964EB">
        <w:rPr>
          <w:color w:val="000000"/>
          <w:lang w:bidi="ru-RU"/>
        </w:rPr>
        <w:t xml:space="preserve">0.01 Производственная практика в рамках профессионального модуля является обязательным условием допуска к </w:t>
      </w:r>
      <w:r w:rsidR="00A9424B">
        <w:rPr>
          <w:color w:val="000000"/>
          <w:lang w:bidi="ru-RU"/>
        </w:rPr>
        <w:t>производственной (</w:t>
      </w:r>
      <w:r w:rsidRPr="00D964EB">
        <w:rPr>
          <w:color w:val="000000"/>
          <w:lang w:bidi="ru-RU"/>
        </w:rPr>
        <w:t>преддипломной</w:t>
      </w:r>
      <w:r w:rsidR="00A9424B">
        <w:rPr>
          <w:color w:val="000000"/>
          <w:lang w:bidi="ru-RU"/>
        </w:rPr>
        <w:t>)</w:t>
      </w:r>
      <w:r w:rsidRPr="00D964EB">
        <w:rPr>
          <w:color w:val="000000"/>
          <w:lang w:bidi="ru-RU"/>
        </w:rPr>
        <w:t xml:space="preserve"> практике по специальности 09.02.07 Информационные системы и программирование.</w:t>
      </w:r>
    </w:p>
    <w:p w:rsidR="00D964EB" w:rsidRPr="00D964EB" w:rsidRDefault="00D964EB" w:rsidP="00D964EB">
      <w:pPr>
        <w:widowControl w:val="0"/>
        <w:rPr>
          <w:color w:val="000000"/>
          <w:lang w:bidi="ru-RU"/>
        </w:rPr>
      </w:pPr>
      <w:r w:rsidRPr="00D964EB">
        <w:rPr>
          <w:color w:val="000000"/>
          <w:lang w:bidi="ru-RU"/>
        </w:rPr>
        <w:t xml:space="preserve">Методы (словесные, наглядные, практические), средства (УМК, ТСО, </w:t>
      </w:r>
      <w:proofErr w:type="spellStart"/>
      <w:r w:rsidRPr="00D964EB">
        <w:rPr>
          <w:color w:val="000000"/>
          <w:lang w:bidi="ru-RU"/>
        </w:rPr>
        <w:t>материально</w:t>
      </w:r>
      <w:r w:rsidRPr="00D964EB">
        <w:rPr>
          <w:color w:val="000000"/>
          <w:lang w:bidi="ru-RU"/>
        </w:rPr>
        <w:softHyphen/>
        <w:t>техническая</w:t>
      </w:r>
      <w:proofErr w:type="spellEnd"/>
      <w:r w:rsidRPr="00D964EB">
        <w:rPr>
          <w:color w:val="000000"/>
          <w:lang w:bidi="ru-RU"/>
        </w:rPr>
        <w:t xml:space="preserve"> база мастерской) технологии - ИКТ, организационные (</w:t>
      </w:r>
      <w:proofErr w:type="spellStart"/>
      <w:r w:rsidRPr="00D964EB">
        <w:rPr>
          <w:color w:val="000000"/>
          <w:lang w:bidi="ru-RU"/>
        </w:rPr>
        <w:t>индивидуально</w:t>
      </w:r>
      <w:r w:rsidRPr="00D964EB">
        <w:rPr>
          <w:color w:val="000000"/>
          <w:lang w:bidi="ru-RU"/>
        </w:rPr>
        <w:softHyphen/>
        <w:t>групповые</w:t>
      </w:r>
      <w:proofErr w:type="spellEnd"/>
      <w:r w:rsidRPr="00D964EB">
        <w:rPr>
          <w:color w:val="000000"/>
          <w:lang w:bidi="ru-RU"/>
        </w:rPr>
        <w:t>), проблемно-поисковые, ПК-технологии.</w:t>
      </w:r>
    </w:p>
    <w:p w:rsidR="00D964EB" w:rsidRPr="00D964EB" w:rsidRDefault="00D964EB" w:rsidP="00D964EB">
      <w:pPr>
        <w:widowControl w:val="0"/>
        <w:rPr>
          <w:color w:val="000000"/>
          <w:lang w:bidi="ru-RU"/>
        </w:rPr>
      </w:pPr>
      <w:r w:rsidRPr="00D964EB">
        <w:rPr>
          <w:color w:val="000000"/>
          <w:lang w:bidi="ru-RU"/>
        </w:rPr>
        <w:t>Подготовка руководителя ПО:</w:t>
      </w:r>
    </w:p>
    <w:p w:rsidR="00D964EB" w:rsidRPr="00D964EB" w:rsidRDefault="00D964EB" w:rsidP="00D964EB">
      <w:pPr>
        <w:widowControl w:val="0"/>
        <w:numPr>
          <w:ilvl w:val="0"/>
          <w:numId w:val="36"/>
        </w:numPr>
        <w:tabs>
          <w:tab w:val="left" w:pos="1312"/>
        </w:tabs>
        <w:rPr>
          <w:color w:val="000000"/>
          <w:lang w:bidi="ru-RU"/>
        </w:rPr>
      </w:pPr>
      <w:r w:rsidRPr="00D964EB">
        <w:rPr>
          <w:color w:val="000000"/>
          <w:lang w:bidi="ru-RU"/>
        </w:rPr>
        <w:lastRenderedPageBreak/>
        <w:t xml:space="preserve">подготовка к учебному году (изучение уч. плана, подбор </w:t>
      </w:r>
      <w:proofErr w:type="spellStart"/>
      <w:r w:rsidRPr="00D964EB">
        <w:rPr>
          <w:color w:val="000000"/>
          <w:lang w:bidi="ru-RU"/>
        </w:rPr>
        <w:t>учебно</w:t>
      </w:r>
      <w:proofErr w:type="spellEnd"/>
      <w:r w:rsidRPr="00D964EB">
        <w:rPr>
          <w:color w:val="000000"/>
          <w:lang w:bidi="ru-RU"/>
        </w:rPr>
        <w:t xml:space="preserve"> -тренировочных работ, изготовление образцов, эталонов, разработка рабочей программы, разработка критериев оценки ПК;</w:t>
      </w:r>
    </w:p>
    <w:p w:rsidR="00D964EB" w:rsidRPr="00D964EB" w:rsidRDefault="00D964EB" w:rsidP="00D964EB">
      <w:pPr>
        <w:widowControl w:val="0"/>
        <w:numPr>
          <w:ilvl w:val="0"/>
          <w:numId w:val="36"/>
        </w:numPr>
        <w:tabs>
          <w:tab w:val="left" w:pos="1312"/>
        </w:tabs>
        <w:rPr>
          <w:color w:val="000000"/>
          <w:lang w:bidi="ru-RU"/>
        </w:rPr>
      </w:pPr>
      <w:r w:rsidRPr="00D964EB">
        <w:rPr>
          <w:color w:val="000000"/>
          <w:lang w:bidi="ru-RU"/>
        </w:rPr>
        <w:t>подготовка к изучению модуля - подбор учебных работ в соответствии с требованиями к ПК по модулю, подготовка учебного материала, дидактического материала, практических тестовых заданий, подготовка инструктирующего материала.</w:t>
      </w:r>
    </w:p>
    <w:p w:rsidR="009B7928" w:rsidRDefault="009B7928" w:rsidP="00B72170">
      <w:pPr>
        <w:pStyle w:val="21"/>
        <w:widowControl w:val="0"/>
        <w:ind w:firstLine="0"/>
        <w:rPr>
          <w:bCs/>
        </w:rPr>
      </w:pPr>
    </w:p>
    <w:p w:rsidR="00D964EB" w:rsidRDefault="00D964EB" w:rsidP="00D964EB">
      <w:pPr>
        <w:pStyle w:val="21"/>
        <w:widowControl w:val="0"/>
        <w:rPr>
          <w:lang w:bidi="ru-RU"/>
        </w:rPr>
      </w:pPr>
      <w:bookmarkStart w:id="31" w:name="_Toc188184538"/>
      <w:r>
        <w:rPr>
          <w:bCs/>
        </w:rPr>
        <w:t>6.3</w:t>
      </w:r>
      <w:r w:rsidRPr="0088280E">
        <w:rPr>
          <w:lang w:bidi="ru-RU"/>
        </w:rPr>
        <w:t xml:space="preserve"> Информационное обеспечение реализации программ практик</w:t>
      </w:r>
      <w:bookmarkEnd w:id="31"/>
    </w:p>
    <w:p w:rsidR="00D964EB" w:rsidRPr="0088280E" w:rsidRDefault="00D964EB" w:rsidP="00D964EB">
      <w:pPr>
        <w:pStyle w:val="21"/>
        <w:widowControl w:val="0"/>
      </w:pPr>
    </w:p>
    <w:p w:rsidR="00D964EB" w:rsidRDefault="00D964EB" w:rsidP="00D964EB">
      <w:pPr>
        <w:widowControl w:val="0"/>
        <w:rPr>
          <w:color w:val="000000"/>
          <w:lang w:bidi="ru-RU"/>
        </w:rPr>
      </w:pPr>
      <w:r w:rsidRPr="00DF1A68">
        <w:rPr>
          <w:color w:val="000000"/>
          <w:lang w:bidi="ru-RU"/>
        </w:rPr>
        <w:t xml:space="preserve">Библиотечный фонд образовательной организации укомплектован печатными изданиями и (или) электронными изданиями по каждой дисциплине, модулю из расчета одно печатное издание и (или) электронное издание по каждой дисциплине, модулю на одного обучающегося. </w:t>
      </w:r>
    </w:p>
    <w:p w:rsidR="00D964EB" w:rsidRPr="00DF1A68" w:rsidRDefault="00D964EB" w:rsidP="00D964EB">
      <w:pPr>
        <w:widowControl w:val="0"/>
        <w:rPr>
          <w:color w:val="000000"/>
          <w:lang w:bidi="ru-RU"/>
        </w:rPr>
      </w:pPr>
      <w:r w:rsidRPr="00DF1A68">
        <w:rPr>
          <w:color w:val="000000"/>
          <w:lang w:bidi="ru-RU"/>
        </w:rPr>
        <w:t>Библиотечный фонд укомплектован печатными изданиями и (или) электронными изданиями основной и дополнительной учебной литературы, вышедшими за последние 5 лет.</w:t>
      </w:r>
    </w:p>
    <w:p w:rsidR="00D964EB" w:rsidRPr="00DF1A68" w:rsidRDefault="00D964EB" w:rsidP="00D964EB">
      <w:pPr>
        <w:widowControl w:val="0"/>
        <w:rPr>
          <w:color w:val="000000"/>
          <w:lang w:bidi="ru-RU"/>
        </w:rPr>
      </w:pPr>
      <w:r w:rsidRPr="00DF1A68">
        <w:rPr>
          <w:color w:val="000000"/>
          <w:lang w:bidi="ru-RU"/>
        </w:rPr>
        <w:t>В качестве основной литературы образовательная организация использует учебники, учебные пособия, предусмотренные ПООП.</w:t>
      </w:r>
    </w:p>
    <w:p w:rsidR="00D964EB" w:rsidRPr="00A81C01" w:rsidRDefault="00D964EB" w:rsidP="00D964EB">
      <w:pPr>
        <w:widowControl w:val="0"/>
        <w:rPr>
          <w:color w:val="000000"/>
          <w:lang w:bidi="ru-RU"/>
        </w:rPr>
      </w:pPr>
      <w:r w:rsidRPr="00A81C01">
        <w:rPr>
          <w:color w:val="000000"/>
          <w:lang w:bidi="ru-RU"/>
        </w:rPr>
        <w:t>Образовательная организация обеспечивает доступ обучающихся к электронно-библиотечной системе «</w:t>
      </w:r>
      <w:proofErr w:type="spellStart"/>
      <w:r w:rsidRPr="00A81C01">
        <w:rPr>
          <w:color w:val="000000"/>
          <w:lang w:val="en-US" w:bidi="ru-RU"/>
        </w:rPr>
        <w:t>Znanium</w:t>
      </w:r>
      <w:proofErr w:type="spellEnd"/>
      <w:r w:rsidRPr="00A81C01">
        <w:rPr>
          <w:color w:val="000000"/>
          <w:lang w:bidi="ru-RU"/>
        </w:rPr>
        <w:t>».</w:t>
      </w:r>
    </w:p>
    <w:p w:rsidR="00D964EB" w:rsidRDefault="00D964EB" w:rsidP="00D964EB">
      <w:pPr>
        <w:pStyle w:val="31"/>
        <w:widowControl w:val="0"/>
        <w:spacing w:line="240" w:lineRule="auto"/>
        <w:rPr>
          <w:lang w:bidi="ru-RU"/>
        </w:rPr>
      </w:pPr>
      <w:bookmarkStart w:id="32" w:name="bookmark12"/>
    </w:p>
    <w:p w:rsidR="00D964EB" w:rsidRDefault="00D964EB" w:rsidP="00D964EB">
      <w:pPr>
        <w:pStyle w:val="31"/>
        <w:widowControl w:val="0"/>
        <w:spacing w:line="240" w:lineRule="auto"/>
        <w:rPr>
          <w:lang w:bidi="ru-RU"/>
        </w:rPr>
      </w:pPr>
      <w:bookmarkStart w:id="33" w:name="_Toc188184539"/>
      <w:r>
        <w:rPr>
          <w:lang w:bidi="ru-RU"/>
        </w:rPr>
        <w:t>6</w:t>
      </w:r>
      <w:r w:rsidRPr="0088280E">
        <w:rPr>
          <w:lang w:bidi="ru-RU"/>
        </w:rPr>
        <w:t>.</w:t>
      </w:r>
      <w:r>
        <w:rPr>
          <w:lang w:bidi="ru-RU"/>
        </w:rPr>
        <w:t>3</w:t>
      </w:r>
      <w:r w:rsidRPr="0088280E">
        <w:rPr>
          <w:lang w:bidi="ru-RU"/>
        </w:rPr>
        <w:t xml:space="preserve">.1. </w:t>
      </w:r>
      <w:r w:rsidRPr="00544FDE">
        <w:t>Основные</w:t>
      </w:r>
      <w:r w:rsidRPr="00544FDE">
        <w:rPr>
          <w:lang w:bidi="ru-RU"/>
        </w:rPr>
        <w:t xml:space="preserve"> </w:t>
      </w:r>
      <w:bookmarkEnd w:id="32"/>
      <w:r w:rsidRPr="00544FDE">
        <w:rPr>
          <w:lang w:bidi="ru-RU"/>
        </w:rPr>
        <w:t>источники</w:t>
      </w:r>
      <w:bookmarkEnd w:id="33"/>
    </w:p>
    <w:p w:rsidR="00D964EB" w:rsidRPr="00B85639" w:rsidRDefault="00D964EB" w:rsidP="00B85639">
      <w:pPr>
        <w:pStyle w:val="aa"/>
        <w:widowControl w:val="0"/>
        <w:numPr>
          <w:ilvl w:val="0"/>
          <w:numId w:val="8"/>
        </w:numPr>
        <w:ind w:left="0"/>
      </w:pPr>
      <w:r w:rsidRPr="00F6554E">
        <w:rPr>
          <w:rFonts w:eastAsia="PMingLiU"/>
          <w:bCs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F6554E">
        <w:rPr>
          <w:rFonts w:eastAsia="PMingLiU"/>
          <w:bCs/>
        </w:rPr>
        <w:t>направленности :</w:t>
      </w:r>
      <w:proofErr w:type="gramEnd"/>
      <w:r w:rsidRPr="00F6554E">
        <w:rPr>
          <w:rFonts w:eastAsia="PMingLiU"/>
          <w:bCs/>
        </w:rPr>
        <w:t xml:space="preserve"> учебное пособие / Г. Н. Федорова. — </w:t>
      </w:r>
      <w:proofErr w:type="gramStart"/>
      <w:r w:rsidRPr="00F6554E">
        <w:rPr>
          <w:rFonts w:eastAsia="PMingLiU"/>
          <w:bCs/>
        </w:rPr>
        <w:t>Москва :</w:t>
      </w:r>
      <w:proofErr w:type="gramEnd"/>
      <w:r w:rsidRPr="00F6554E">
        <w:rPr>
          <w:rFonts w:eastAsia="PMingLiU"/>
          <w:bCs/>
        </w:rPr>
        <w:t xml:space="preserve"> КУРС : ИНФРА-М, 2021. — 336 с. — (Среднее профессиональное образование). - ISBN 978-5-906818-41-6. - </w:t>
      </w:r>
      <w:proofErr w:type="gramStart"/>
      <w:r w:rsidRPr="00F6554E">
        <w:rPr>
          <w:rFonts w:eastAsia="PMingLiU"/>
          <w:bCs/>
        </w:rPr>
        <w:t>Текст :</w:t>
      </w:r>
      <w:proofErr w:type="gramEnd"/>
      <w:r w:rsidRPr="00F6554E">
        <w:rPr>
          <w:rFonts w:eastAsia="PMingLiU"/>
          <w:bCs/>
        </w:rPr>
        <w:t xml:space="preserve"> электронный. - URL: https://znanium.com/catalog/product/1138896 (дата обращения: 23.05.202</w:t>
      </w:r>
      <w:r w:rsidR="00B85639">
        <w:rPr>
          <w:rFonts w:eastAsia="PMingLiU"/>
          <w:bCs/>
        </w:rPr>
        <w:t>1</w:t>
      </w:r>
      <w:r w:rsidRPr="00F6554E">
        <w:rPr>
          <w:rFonts w:eastAsia="PMingLiU"/>
          <w:bCs/>
        </w:rPr>
        <w:t>). – Режим доступа: по подписке</w:t>
      </w:r>
      <w:r w:rsidR="00417F06">
        <w:rPr>
          <w:rFonts w:eastAsia="PMingLiU"/>
          <w:bCs/>
        </w:rPr>
        <w:t>.</w:t>
      </w:r>
    </w:p>
    <w:p w:rsidR="00B85639" w:rsidRDefault="00B85639" w:rsidP="00B85639">
      <w:pPr>
        <w:pStyle w:val="aa"/>
        <w:numPr>
          <w:ilvl w:val="0"/>
          <w:numId w:val="8"/>
        </w:numPr>
        <w:ind w:left="0"/>
      </w:pPr>
      <w:r w:rsidRPr="00B85639">
        <w:t xml:space="preserve">Гагарина Л.Г. Разработка и эксплуатация автоматизированных информационных систем - Москва: Издательский Дом ФОРУМ, 2021. - 384 с. — (Среднее профессиональное образование). - ISBN: 978-5-8199-0735-1 - </w:t>
      </w:r>
      <w:proofErr w:type="gramStart"/>
      <w:r w:rsidRPr="00B85639">
        <w:t>Текст :</w:t>
      </w:r>
      <w:proofErr w:type="gramEnd"/>
      <w:r w:rsidRPr="00B85639">
        <w:t xml:space="preserve"> электронный. - URL: https://znanium.com/catalog/document?id=367817 (дата обращения: 23.05.2021) – Режим доступа: по подписке</w:t>
      </w:r>
    </w:p>
    <w:p w:rsidR="00D964EB" w:rsidRPr="0088280E" w:rsidRDefault="00D964EB" w:rsidP="00D964EB">
      <w:pPr>
        <w:pStyle w:val="aa"/>
        <w:widowControl w:val="0"/>
        <w:ind w:left="0"/>
      </w:pPr>
    </w:p>
    <w:p w:rsidR="00D964EB" w:rsidRPr="0088280E" w:rsidRDefault="00D964EB" w:rsidP="00D964EB">
      <w:pPr>
        <w:pStyle w:val="31"/>
        <w:widowControl w:val="0"/>
        <w:spacing w:line="240" w:lineRule="auto"/>
      </w:pPr>
      <w:bookmarkStart w:id="34" w:name="bookmark13"/>
      <w:bookmarkStart w:id="35" w:name="_Toc188184540"/>
      <w:r>
        <w:rPr>
          <w:lang w:bidi="ru-RU"/>
        </w:rPr>
        <w:t xml:space="preserve">6.3.2 </w:t>
      </w:r>
      <w:r w:rsidRPr="0088280E">
        <w:rPr>
          <w:lang w:bidi="ru-RU"/>
        </w:rPr>
        <w:t>Дополнительн</w:t>
      </w:r>
      <w:r>
        <w:rPr>
          <w:lang w:bidi="ru-RU"/>
        </w:rPr>
        <w:t>ые</w:t>
      </w:r>
      <w:r w:rsidRPr="0088280E">
        <w:rPr>
          <w:lang w:bidi="ru-RU"/>
        </w:rPr>
        <w:t xml:space="preserve"> </w:t>
      </w:r>
      <w:bookmarkEnd w:id="34"/>
      <w:r>
        <w:rPr>
          <w:lang w:bidi="ru-RU"/>
        </w:rPr>
        <w:t>источники</w:t>
      </w:r>
      <w:bookmarkEnd w:id="35"/>
    </w:p>
    <w:p w:rsidR="00D964EB" w:rsidRPr="00025F14" w:rsidRDefault="00D964EB" w:rsidP="00D964EB">
      <w:pPr>
        <w:pStyle w:val="aa"/>
        <w:widowControl w:val="0"/>
        <w:numPr>
          <w:ilvl w:val="0"/>
          <w:numId w:val="27"/>
        </w:numPr>
        <w:ind w:left="0"/>
      </w:pPr>
      <w:r w:rsidRPr="00DE7384">
        <w:t xml:space="preserve">Рудаков, А. В. Технология разработки программных продуктов: учебник для </w:t>
      </w:r>
      <w:r>
        <w:t>обучающихся</w:t>
      </w:r>
      <w:r w:rsidRPr="00DE7384">
        <w:t xml:space="preserve"> учреждений среднего профессионального образования, обучающихся по специальности "Программное обеспечение вычислительной техники и автоматизированных систем": [профессиональный модуль ПМ.03 "Участие в интеграции программных модулей" (МДК.03.01)] / А. В. </w:t>
      </w:r>
      <w:proofErr w:type="gramStart"/>
      <w:r w:rsidRPr="00DE7384">
        <w:t>Рудаков ;</w:t>
      </w:r>
      <w:proofErr w:type="gramEnd"/>
      <w:r w:rsidRPr="00DE7384">
        <w:t xml:space="preserve"> А. В. Рудаков. – 12-е изд., стер. – Москва: Академия, 2018. – 208 c. – ISBN 9785446877928.</w:t>
      </w:r>
    </w:p>
    <w:p w:rsidR="00D964EB" w:rsidRDefault="00D964EB" w:rsidP="00B85639">
      <w:pPr>
        <w:pStyle w:val="aa"/>
        <w:widowControl w:val="0"/>
        <w:numPr>
          <w:ilvl w:val="0"/>
          <w:numId w:val="27"/>
        </w:numPr>
        <w:tabs>
          <w:tab w:val="left" w:pos="1076"/>
        </w:tabs>
        <w:ind w:left="0"/>
      </w:pPr>
      <w:r w:rsidRPr="0022553A">
        <w:t xml:space="preserve">Гниденко, И. Г. Технология разработки программного обеспечения: учебное пособие для среднего профессионального образования / И. Г. Гниденко, Ф. Ф. Павлов, Д. Ю. Федоров.  Москва: Издательство </w:t>
      </w:r>
      <w:proofErr w:type="spellStart"/>
      <w:r w:rsidRPr="0022553A">
        <w:t>Юрайт</w:t>
      </w:r>
      <w:proofErr w:type="spellEnd"/>
      <w:r w:rsidRPr="0022553A">
        <w:t>, 2019. — 235 с.</w:t>
      </w:r>
    </w:p>
    <w:p w:rsidR="00B85639" w:rsidRDefault="00B85639" w:rsidP="00B85639">
      <w:pPr>
        <w:pStyle w:val="aa"/>
        <w:numPr>
          <w:ilvl w:val="0"/>
          <w:numId w:val="27"/>
        </w:numPr>
        <w:tabs>
          <w:tab w:val="left" w:pos="1076"/>
        </w:tabs>
        <w:ind w:left="0"/>
        <w:jc w:val="left"/>
      </w:pPr>
      <w:proofErr w:type="spellStart"/>
      <w:r w:rsidRPr="002A3082">
        <w:t>Зараменских</w:t>
      </w:r>
      <w:proofErr w:type="spellEnd"/>
      <w:r w:rsidRPr="002A3082">
        <w:t xml:space="preserve"> Е.П. Управление жизненным циклом информационных систем - учебник и практикум для вузов - Москва: </w:t>
      </w:r>
      <w:proofErr w:type="spellStart"/>
      <w:r w:rsidRPr="002A3082">
        <w:t>Юрайт</w:t>
      </w:r>
      <w:proofErr w:type="spellEnd"/>
      <w:r w:rsidRPr="002A3082">
        <w:t>, 2021. - 497с.</w:t>
      </w:r>
    </w:p>
    <w:p w:rsidR="00D964EB" w:rsidRPr="0088280E" w:rsidRDefault="00D964EB" w:rsidP="00D964EB">
      <w:pPr>
        <w:pStyle w:val="34"/>
        <w:shd w:val="clear" w:color="auto" w:fill="auto"/>
        <w:tabs>
          <w:tab w:val="left" w:pos="1581"/>
        </w:tabs>
        <w:spacing w:line="240" w:lineRule="auto"/>
        <w:ind w:firstLine="709"/>
        <w:jc w:val="both"/>
        <w:outlineLvl w:val="9"/>
        <w:rPr>
          <w:sz w:val="24"/>
          <w:szCs w:val="24"/>
        </w:rPr>
      </w:pPr>
      <w:bookmarkStart w:id="36" w:name="bookmark14"/>
    </w:p>
    <w:p w:rsidR="00D964EB" w:rsidRPr="0088280E" w:rsidRDefault="00D964EB" w:rsidP="00A9424B">
      <w:pPr>
        <w:pStyle w:val="31"/>
        <w:widowControl w:val="0"/>
        <w:spacing w:line="240" w:lineRule="auto"/>
        <w:rPr>
          <w:lang w:eastAsia="en-US"/>
        </w:rPr>
      </w:pPr>
      <w:bookmarkStart w:id="37" w:name="_Toc188184541"/>
      <w:r>
        <w:rPr>
          <w:lang w:bidi="ru-RU"/>
        </w:rPr>
        <w:t xml:space="preserve">6.3.3 </w:t>
      </w:r>
      <w:r w:rsidRPr="0088280E">
        <w:rPr>
          <w:lang w:bidi="ru-RU"/>
        </w:rPr>
        <w:t>Интернет</w:t>
      </w:r>
      <w:bookmarkEnd w:id="36"/>
      <w:r>
        <w:rPr>
          <w:lang w:bidi="ru-RU"/>
        </w:rPr>
        <w:t>-ресурсы</w:t>
      </w:r>
      <w:bookmarkEnd w:id="37"/>
    </w:p>
    <w:p w:rsidR="00D964EB" w:rsidRPr="0088280E" w:rsidRDefault="00D964EB" w:rsidP="00A9424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>Официальный сайт Министерства образования и науки РФ [Электронный ресурс] - Режим доступа:</w:t>
      </w:r>
      <w:hyperlink r:id="rId10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</w:rPr>
          <w:t>http://www.mon.gov.ru</w:t>
        </w:r>
        <w:r w:rsidRPr="0088280E">
          <w:rPr>
            <w:rStyle w:val="af6"/>
            <w:lang w:eastAsia="en-US" w:bidi="en-US"/>
          </w:rPr>
          <w:t>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>Федеральный портал «Российское образование» [Электронный ресурс] - Режим доступа:</w:t>
      </w:r>
      <w:hyperlink r:id="rId11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www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edu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>Федеральный центр информационно-образовательных ресурсов [Электронный ресурс] - Режим доступа:</w:t>
      </w:r>
      <w:hyperlink r:id="rId12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proofErr w:type="spellStart"/>
        <w:r w:rsidRPr="0088280E">
          <w:rPr>
            <w:rStyle w:val="af6"/>
            <w:lang w:val="en-US" w:eastAsia="en-US" w:bidi="en-US"/>
          </w:rPr>
          <w:t>fcior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edu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lastRenderedPageBreak/>
        <w:t>Единая коллекция цифровых образовательных ресурсов [Электронный ресурс] - Режим доступа:</w:t>
      </w:r>
      <w:hyperlink r:id="rId13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school</w:t>
        </w:r>
        <w:r w:rsidRPr="0088280E">
          <w:rPr>
            <w:rStyle w:val="af6"/>
            <w:lang w:eastAsia="en-US" w:bidi="en-US"/>
          </w:rPr>
          <w:t>-</w:t>
        </w:r>
        <w:r w:rsidRPr="0088280E">
          <w:rPr>
            <w:rStyle w:val="af6"/>
            <w:lang w:val="en-US" w:eastAsia="en-US" w:bidi="en-US"/>
          </w:rPr>
          <w:t>collection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edu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>Информационная система «Единое окно доступа к образовательным ресурсам» [Электронный ресурс] - Режим доступа:</w:t>
      </w:r>
      <w:hyperlink r:id="rId14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window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edu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>Электронно-библиотечная система издательства «Лань» [Электронный ресурс] - Режим доступа:</w:t>
      </w:r>
      <w:hyperlink r:id="rId15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proofErr w:type="spellStart"/>
        <w:r w:rsidRPr="0088280E">
          <w:rPr>
            <w:rStyle w:val="af6"/>
            <w:lang w:val="en-US" w:eastAsia="en-US" w:bidi="en-US"/>
          </w:rPr>
          <w:t>elanbook</w:t>
        </w:r>
        <w:proofErr w:type="spellEnd"/>
        <w:r w:rsidRPr="0088280E">
          <w:rPr>
            <w:rStyle w:val="af6"/>
            <w:lang w:eastAsia="en-US" w:bidi="en-US"/>
          </w:rPr>
          <w:t>.</w:t>
        </w:r>
        <w:r w:rsidRPr="0088280E">
          <w:rPr>
            <w:rStyle w:val="af6"/>
            <w:lang w:val="en-US" w:eastAsia="en-US" w:bidi="en-US"/>
          </w:rPr>
          <w:t>com</w:t>
        </w:r>
        <w:r w:rsidRPr="0088280E">
          <w:rPr>
            <w:rStyle w:val="af6"/>
            <w:lang w:eastAsia="en-US" w:bidi="en-US"/>
          </w:rPr>
          <w:t xml:space="preserve"> </w:t>
        </w:r>
      </w:hyperlink>
      <w:r w:rsidRPr="0088280E">
        <w:rPr>
          <w:color w:val="000000"/>
          <w:lang w:bidi="ru-RU"/>
        </w:rPr>
        <w:t>(дата обращения: 02.09.2018)</w:t>
      </w:r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 xml:space="preserve">Научная электронная библиотека [Электронный ресурс] - Режим доступа: </w:t>
      </w:r>
      <w:hyperlink r:id="rId16" w:history="1"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proofErr w:type="spellStart"/>
        <w:r w:rsidRPr="0088280E">
          <w:rPr>
            <w:rStyle w:val="af6"/>
            <w:lang w:val="en-US" w:eastAsia="en-US" w:bidi="en-US"/>
          </w:rPr>
          <w:t>elibrary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 xml:space="preserve">Электронный учебник по ОС [Электронный ресурс] - Режим доступа: </w:t>
      </w:r>
      <w:hyperlink r:id="rId17" w:history="1"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www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avinout</w:t>
        </w:r>
        <w:proofErr w:type="spellEnd"/>
        <w:r w:rsidRPr="0088280E">
          <w:rPr>
            <w:rStyle w:val="af6"/>
            <w:lang w:eastAsia="en-US" w:bidi="en-US"/>
          </w:rPr>
          <w:t>.</w:t>
        </w:r>
        <w:r w:rsidRPr="0088280E">
          <w:rPr>
            <w:rStyle w:val="af6"/>
            <w:lang w:val="en-US" w:eastAsia="en-US" w:bidi="en-US"/>
          </w:rPr>
          <w:t>com</w:t>
        </w:r>
        <w:r w:rsidRPr="0088280E">
          <w:rPr>
            <w:rStyle w:val="af6"/>
            <w:lang w:eastAsia="en-US" w:bidi="en-US"/>
          </w:rPr>
          <w:t>/</w:t>
        </w:r>
        <w:r w:rsidRPr="0088280E">
          <w:rPr>
            <w:rStyle w:val="af6"/>
            <w:lang w:val="en-US" w:eastAsia="en-US" w:bidi="en-US"/>
          </w:rPr>
          <w:t>index</w:t>
        </w:r>
        <w:r w:rsidRPr="0088280E">
          <w:rPr>
            <w:rStyle w:val="af6"/>
            <w:lang w:eastAsia="en-US" w:bidi="en-US"/>
          </w:rPr>
          <w:t>.</w:t>
        </w:r>
        <w:r w:rsidRPr="0088280E">
          <w:rPr>
            <w:rStyle w:val="af6"/>
            <w:lang w:val="en-US" w:eastAsia="en-US" w:bidi="en-US"/>
          </w:rPr>
          <w:t>html</w:t>
        </w:r>
        <w:r w:rsidRPr="0088280E">
          <w:rPr>
            <w:rStyle w:val="af6"/>
            <w:lang w:eastAsia="en-US" w:bidi="en-US"/>
          </w:rPr>
          <w:t>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 xml:space="preserve">Учебное пособие ТСИ библиотека [Электронный ресурс] - Режим доступа: </w:t>
      </w:r>
      <w:hyperlink r:id="rId18" w:history="1"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www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tstu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/</w:t>
        </w:r>
        <w:r w:rsidRPr="0088280E">
          <w:rPr>
            <w:rStyle w:val="af6"/>
            <w:lang w:val="en-US" w:eastAsia="en-US" w:bidi="en-US"/>
          </w:rPr>
          <w:t>education</w:t>
        </w:r>
        <w:r w:rsidRPr="0088280E">
          <w:rPr>
            <w:rStyle w:val="af6"/>
            <w:lang w:eastAsia="en-US" w:bidi="en-US"/>
          </w:rPr>
          <w:t>/</w:t>
        </w:r>
        <w:proofErr w:type="spellStart"/>
        <w:r w:rsidRPr="0088280E">
          <w:rPr>
            <w:rStyle w:val="af6"/>
            <w:lang w:val="en-US" w:eastAsia="en-US" w:bidi="en-US"/>
          </w:rPr>
          <w:t>elib</w:t>
        </w:r>
        <w:proofErr w:type="spellEnd"/>
        <w:r w:rsidRPr="0088280E">
          <w:rPr>
            <w:rStyle w:val="af6"/>
            <w:lang w:eastAsia="en-US" w:bidi="en-US"/>
          </w:rPr>
          <w:t>/</w:t>
        </w:r>
        <w:r w:rsidRPr="0088280E">
          <w:rPr>
            <w:rStyle w:val="af6"/>
            <w:lang w:val="en-US" w:eastAsia="en-US" w:bidi="en-US"/>
          </w:rPr>
          <w:t>pdf</w:t>
        </w:r>
        <w:r w:rsidRPr="0088280E">
          <w:rPr>
            <w:rStyle w:val="af6"/>
            <w:lang w:eastAsia="en-US" w:bidi="en-US"/>
          </w:rPr>
          <w:t>/2002/</w:t>
        </w:r>
        <w:proofErr w:type="spellStart"/>
        <w:r w:rsidRPr="0088280E">
          <w:rPr>
            <w:rStyle w:val="af6"/>
            <w:lang w:val="en-US" w:eastAsia="en-US" w:bidi="en-US"/>
          </w:rPr>
          <w:t>artemov</w:t>
        </w:r>
        <w:proofErr w:type="spellEnd"/>
        <w:r w:rsidRPr="0088280E">
          <w:rPr>
            <w:rStyle w:val="af6"/>
            <w:lang w:eastAsia="en-US" w:bidi="en-US"/>
          </w:rPr>
          <w:t>.</w:t>
        </w:r>
        <w:r w:rsidRPr="0088280E">
          <w:rPr>
            <w:rStyle w:val="af6"/>
            <w:lang w:val="en-US" w:eastAsia="en-US" w:bidi="en-US"/>
          </w:rPr>
          <w:t>pdf</w:t>
        </w:r>
        <w:r w:rsidRPr="0088280E">
          <w:rPr>
            <w:rStyle w:val="af6"/>
            <w:lang w:eastAsia="en-US" w:bidi="en-US"/>
          </w:rPr>
          <w:t>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>изд-во Открытые информационные системы [Электронный ресурс] - Режим доступа:</w:t>
      </w:r>
      <w:hyperlink r:id="rId19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www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osp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/.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>информационные системы в экономике, автоматизированные информационные системы, АИС [Электронный ресурс] - Режим доступа:</w:t>
      </w:r>
      <w:hyperlink r:id="rId20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proofErr w:type="spellStart"/>
        <w:r w:rsidRPr="0088280E">
          <w:rPr>
            <w:rStyle w:val="af6"/>
            <w:lang w:val="en-US" w:eastAsia="en-US" w:bidi="en-US"/>
          </w:rPr>
          <w:t>sysinform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 xml:space="preserve">Проект </w:t>
      </w:r>
      <w:proofErr w:type="spellStart"/>
      <w:r w:rsidRPr="0088280E">
        <w:rPr>
          <w:color w:val="000000"/>
          <w:lang w:val="en-US" w:eastAsia="en-US" w:bidi="en-US"/>
        </w:rPr>
        <w:t>Opennet</w:t>
      </w:r>
      <w:proofErr w:type="spellEnd"/>
      <w:r w:rsidRPr="0088280E">
        <w:rPr>
          <w:color w:val="000000"/>
          <w:lang w:eastAsia="en-US" w:bidi="en-US"/>
        </w:rPr>
        <w:t xml:space="preserve"> </w:t>
      </w:r>
      <w:r w:rsidRPr="0088280E">
        <w:rPr>
          <w:color w:val="000000"/>
          <w:lang w:bidi="ru-RU"/>
        </w:rPr>
        <w:t>[Электронный ресурс] - Режим доступа:</w:t>
      </w:r>
      <w:hyperlink r:id="rId21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www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opennet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/.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 xml:space="preserve">Портал ОС </w:t>
      </w:r>
      <w:r w:rsidRPr="0088280E">
        <w:rPr>
          <w:color w:val="000000"/>
          <w:lang w:val="en-US" w:eastAsia="en-US" w:bidi="en-US"/>
        </w:rPr>
        <w:t>UNIX</w:t>
      </w:r>
      <w:r w:rsidRPr="0088280E">
        <w:rPr>
          <w:color w:val="000000"/>
          <w:lang w:eastAsia="en-US" w:bidi="en-US"/>
        </w:rPr>
        <w:t xml:space="preserve"> </w:t>
      </w:r>
      <w:r w:rsidRPr="0088280E">
        <w:rPr>
          <w:color w:val="000000"/>
          <w:lang w:bidi="ru-RU"/>
        </w:rPr>
        <w:t>[Электронный ресурс] - Режим доступа:</w:t>
      </w:r>
      <w:hyperlink r:id="rId22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www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uneex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/.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  <w:tab w:val="left" w:pos="2992"/>
        </w:tabs>
        <w:ind w:firstLine="760"/>
      </w:pPr>
      <w:r w:rsidRPr="0088280E">
        <w:rPr>
          <w:color w:val="000000"/>
          <w:lang w:bidi="ru-RU"/>
        </w:rPr>
        <w:t>Федеральный</w:t>
      </w:r>
      <w:r w:rsidRPr="0088280E">
        <w:rPr>
          <w:color w:val="000000"/>
          <w:lang w:bidi="ru-RU"/>
        </w:rPr>
        <w:tab/>
        <w:t>портал «Информационно-коммуникационные технологии в</w:t>
      </w:r>
    </w:p>
    <w:p w:rsidR="00D964EB" w:rsidRPr="0088280E" w:rsidRDefault="00D964EB" w:rsidP="00D964EB">
      <w:pPr>
        <w:widowControl w:val="0"/>
      </w:pPr>
      <w:r w:rsidRPr="0088280E">
        <w:rPr>
          <w:color w:val="000000"/>
          <w:lang w:bidi="ru-RU"/>
        </w:rPr>
        <w:t>образовании» [Электронный ресурс] - Режим доступа:</w:t>
      </w:r>
      <w:hyperlink r:id="rId23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www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ict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edu</w:t>
        </w:r>
        <w:proofErr w:type="spellEnd"/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/.</w:t>
        </w:r>
      </w:hyperlink>
    </w:p>
    <w:p w:rsidR="00D964EB" w:rsidRPr="0088280E" w:rsidRDefault="00D964EB" w:rsidP="00D964EB">
      <w:pPr>
        <w:widowControl w:val="0"/>
        <w:numPr>
          <w:ilvl w:val="0"/>
          <w:numId w:val="9"/>
        </w:numPr>
        <w:tabs>
          <w:tab w:val="left" w:pos="1427"/>
        </w:tabs>
        <w:ind w:firstLine="760"/>
      </w:pPr>
      <w:r w:rsidRPr="0088280E">
        <w:rPr>
          <w:color w:val="000000"/>
          <w:lang w:bidi="ru-RU"/>
        </w:rPr>
        <w:t>Федеральный портал «Российский портал открытого образования» Интернет - университет [Электронный ресурс] - Режим доступа:</w:t>
      </w:r>
      <w:hyperlink r:id="rId24" w:history="1">
        <w:r w:rsidRPr="0088280E">
          <w:rPr>
            <w:rStyle w:val="af6"/>
            <w:lang w:bidi="ru-RU"/>
          </w:rPr>
          <w:t xml:space="preserve"> </w:t>
        </w:r>
        <w:r w:rsidRPr="0088280E">
          <w:rPr>
            <w:rStyle w:val="af6"/>
            <w:lang w:val="en-US" w:eastAsia="en-US" w:bidi="en-US"/>
          </w:rPr>
          <w:t>http</w:t>
        </w:r>
        <w:r w:rsidRPr="0088280E">
          <w:rPr>
            <w:rStyle w:val="af6"/>
            <w:lang w:eastAsia="en-US" w:bidi="en-US"/>
          </w:rPr>
          <w:t>://</w:t>
        </w:r>
        <w:r w:rsidRPr="0088280E">
          <w:rPr>
            <w:rStyle w:val="af6"/>
            <w:lang w:val="en-US" w:eastAsia="en-US" w:bidi="en-US"/>
          </w:rPr>
          <w:t>www</w:t>
        </w:r>
        <w:r w:rsidRPr="0088280E">
          <w:rPr>
            <w:rStyle w:val="af6"/>
            <w:lang w:eastAsia="en-US" w:bidi="en-US"/>
          </w:rPr>
          <w:t>.</w:t>
        </w:r>
        <w:r w:rsidRPr="0088280E">
          <w:rPr>
            <w:rStyle w:val="af6"/>
            <w:lang w:val="en-US" w:eastAsia="en-US" w:bidi="en-US"/>
          </w:rPr>
          <w:t>intuit</w:t>
        </w:r>
        <w:r w:rsidRPr="0088280E">
          <w:rPr>
            <w:rStyle w:val="af6"/>
            <w:lang w:eastAsia="en-US" w:bidi="en-US"/>
          </w:rPr>
          <w:t>.</w:t>
        </w:r>
        <w:proofErr w:type="spellStart"/>
        <w:r w:rsidRPr="0088280E">
          <w:rPr>
            <w:rStyle w:val="af6"/>
            <w:lang w:val="en-US" w:eastAsia="en-US" w:bidi="en-US"/>
          </w:rPr>
          <w:t>ru</w:t>
        </w:r>
        <w:proofErr w:type="spellEnd"/>
        <w:r w:rsidRPr="0088280E">
          <w:rPr>
            <w:rStyle w:val="af6"/>
            <w:lang w:eastAsia="en-US" w:bidi="en-US"/>
          </w:rPr>
          <w:t>/.</w:t>
        </w:r>
      </w:hyperlink>
    </w:p>
    <w:p w:rsidR="00D964EB" w:rsidRPr="0088280E" w:rsidRDefault="00D964EB" w:rsidP="00D964EB">
      <w:pPr>
        <w:pStyle w:val="34"/>
        <w:shd w:val="clear" w:color="auto" w:fill="auto"/>
        <w:tabs>
          <w:tab w:val="left" w:pos="1216"/>
        </w:tabs>
        <w:spacing w:line="240" w:lineRule="auto"/>
        <w:ind w:left="760"/>
        <w:jc w:val="both"/>
        <w:outlineLvl w:val="9"/>
        <w:rPr>
          <w:sz w:val="24"/>
          <w:szCs w:val="24"/>
        </w:rPr>
      </w:pPr>
    </w:p>
    <w:p w:rsidR="00D964EB" w:rsidRPr="005B404C" w:rsidRDefault="00D964EB" w:rsidP="00D964EB">
      <w:pPr>
        <w:pStyle w:val="21"/>
        <w:widowControl w:val="0"/>
        <w:rPr>
          <w:lang w:eastAsia="en-US"/>
        </w:rPr>
      </w:pPr>
      <w:bookmarkStart w:id="38" w:name="bookmark16"/>
      <w:bookmarkStart w:id="39" w:name="_Toc188184542"/>
      <w:r>
        <w:rPr>
          <w:lang w:bidi="ru-RU"/>
        </w:rPr>
        <w:t xml:space="preserve">6.4 </w:t>
      </w:r>
      <w:r w:rsidRPr="0088280E">
        <w:rPr>
          <w:lang w:bidi="ru-RU"/>
        </w:rPr>
        <w:t>Кадровое обеспечение практик</w:t>
      </w:r>
      <w:bookmarkEnd w:id="38"/>
      <w:bookmarkEnd w:id="39"/>
    </w:p>
    <w:p w:rsidR="00D964EB" w:rsidRPr="0088280E" w:rsidRDefault="00D964EB" w:rsidP="00D964EB">
      <w:pPr>
        <w:pStyle w:val="34"/>
        <w:shd w:val="clear" w:color="auto" w:fill="auto"/>
        <w:tabs>
          <w:tab w:val="left" w:pos="1145"/>
        </w:tabs>
        <w:spacing w:line="240" w:lineRule="auto"/>
        <w:ind w:left="680"/>
        <w:jc w:val="both"/>
        <w:outlineLvl w:val="9"/>
        <w:rPr>
          <w:sz w:val="24"/>
          <w:szCs w:val="24"/>
        </w:rPr>
      </w:pPr>
    </w:p>
    <w:p w:rsidR="00D964EB" w:rsidRPr="005B404C" w:rsidRDefault="00D964EB" w:rsidP="00D964EB">
      <w:pPr>
        <w:widowControl w:val="0"/>
        <w:rPr>
          <w:color w:val="000000"/>
          <w:lang w:bidi="ru-RU"/>
        </w:rPr>
      </w:pPr>
      <w:r w:rsidRPr="005B404C">
        <w:rPr>
          <w:color w:val="000000"/>
          <w:lang w:bidi="ru-RU"/>
        </w:rPr>
        <w:t>Квалификация педагогических работников образовательной организации отвеча</w:t>
      </w:r>
      <w:r>
        <w:rPr>
          <w:color w:val="000000"/>
          <w:lang w:bidi="ru-RU"/>
        </w:rPr>
        <w:t>е</w:t>
      </w:r>
      <w:r w:rsidRPr="005B404C">
        <w:rPr>
          <w:color w:val="000000"/>
          <w:lang w:bidi="ru-RU"/>
        </w:rPr>
        <w:t>т квалификационным требованиям, указанным в квалификационных справочниках, и (и</w:t>
      </w:r>
      <w:r>
        <w:rPr>
          <w:color w:val="000000"/>
          <w:lang w:bidi="ru-RU"/>
        </w:rPr>
        <w:t>ли) профессиональных стандартах</w:t>
      </w:r>
      <w:r w:rsidRPr="005B404C">
        <w:rPr>
          <w:color w:val="000000"/>
          <w:lang w:bidi="ru-RU"/>
        </w:rPr>
        <w:t>.</w:t>
      </w:r>
    </w:p>
    <w:p w:rsidR="00D964EB" w:rsidRDefault="00D964EB" w:rsidP="00D964EB">
      <w:pPr>
        <w:widowControl w:val="0"/>
        <w:rPr>
          <w:color w:val="000000"/>
          <w:lang w:bidi="ru-RU"/>
        </w:rPr>
      </w:pPr>
      <w:r w:rsidRPr="005B404C">
        <w:rPr>
          <w:color w:val="000000"/>
          <w:lang w:bidi="ru-RU"/>
        </w:rPr>
        <w:t>Педагогические работники, привлекаемые к реализации образовательной программы, получа</w:t>
      </w:r>
      <w:r>
        <w:rPr>
          <w:color w:val="000000"/>
          <w:lang w:bidi="ru-RU"/>
        </w:rPr>
        <w:t>ю</w:t>
      </w:r>
      <w:r w:rsidRPr="005B404C">
        <w:rPr>
          <w:color w:val="000000"/>
          <w:lang w:bidi="ru-RU"/>
        </w:rPr>
        <w:t>т дополнительное профессиональное образование по программам повышения квалификации, в том числе в форме стажировки в организациях направление деятельности которых соответствует области профессиональной деятельности</w:t>
      </w:r>
      <w:r>
        <w:rPr>
          <w:color w:val="000000"/>
          <w:lang w:bidi="ru-RU"/>
        </w:rPr>
        <w:t xml:space="preserve"> </w:t>
      </w:r>
      <w:r w:rsidRPr="005B404C">
        <w:rPr>
          <w:color w:val="000000"/>
          <w:lang w:bidi="ru-RU"/>
        </w:rPr>
        <w:t>не реже 1 раза в 3 года с учетом расширения спектра профессиональных компетенций</w:t>
      </w:r>
      <w:r>
        <w:rPr>
          <w:color w:val="000000"/>
          <w:lang w:bidi="ru-RU"/>
        </w:rPr>
        <w:t>.</w:t>
      </w:r>
    </w:p>
    <w:p w:rsidR="00D964EB" w:rsidRDefault="00D964EB" w:rsidP="00B72170">
      <w:pPr>
        <w:pStyle w:val="21"/>
        <w:widowControl w:val="0"/>
        <w:ind w:firstLine="0"/>
        <w:rPr>
          <w:bCs/>
        </w:rPr>
      </w:pPr>
    </w:p>
    <w:p w:rsidR="00D964EB" w:rsidRDefault="00D964EB" w:rsidP="00D964EB">
      <w:pPr>
        <w:pStyle w:val="21"/>
        <w:widowControl w:val="0"/>
      </w:pPr>
      <w:bookmarkStart w:id="40" w:name="_Toc188184543"/>
      <w:r>
        <w:t xml:space="preserve">6.5 Критерии оценивания </w:t>
      </w:r>
      <w:r w:rsidR="00A9424B">
        <w:t>практик</w:t>
      </w:r>
      <w:bookmarkEnd w:id="40"/>
    </w:p>
    <w:p w:rsidR="00D964EB" w:rsidRPr="0088280E" w:rsidRDefault="00D964EB" w:rsidP="00D964EB">
      <w:pPr>
        <w:widowControl w:val="0"/>
      </w:pPr>
    </w:p>
    <w:p w:rsidR="00D964EB" w:rsidRPr="0088280E" w:rsidRDefault="00D964EB" w:rsidP="00D964EB">
      <w:pPr>
        <w:widowControl w:val="0"/>
      </w:pPr>
      <w:r w:rsidRPr="0088280E">
        <w:rPr>
          <w:color w:val="000000"/>
          <w:lang w:bidi="ru-RU"/>
        </w:rPr>
        <w:t>Контрольным мероприятием промежуточной аттестации обучающихся по итогам учебной практики является дифференцированный зачет, который проводится в форме защиты отчета (итоговая конференция). Отчет, удовлетворяющий предъявляемым требованиям к содержанию и оформлению, допускается к защите.</w:t>
      </w:r>
    </w:p>
    <w:p w:rsidR="00D964EB" w:rsidRPr="0088280E" w:rsidRDefault="00D964EB" w:rsidP="00D964EB">
      <w:pPr>
        <w:widowControl w:val="0"/>
      </w:pPr>
      <w:r w:rsidRPr="0088280E">
        <w:rPr>
          <w:color w:val="000000"/>
          <w:lang w:bidi="ru-RU"/>
        </w:rPr>
        <w:t>Критерии оценки отчета о прохождении практики:</w:t>
      </w:r>
    </w:p>
    <w:p w:rsidR="00D964EB" w:rsidRPr="007E3ACC" w:rsidRDefault="00D964EB" w:rsidP="00D964EB">
      <w:pPr>
        <w:widowControl w:val="0"/>
        <w:rPr>
          <w:b/>
        </w:rPr>
      </w:pPr>
      <w:r w:rsidRPr="007E3ACC">
        <w:rPr>
          <w:b/>
          <w:color w:val="000000"/>
          <w:lang w:bidi="ru-RU"/>
        </w:rPr>
        <w:t>«Отлично»: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 xml:space="preserve">выставляется </w:t>
      </w:r>
      <w:r>
        <w:rPr>
          <w:color w:val="000000"/>
          <w:lang w:bidi="ru-RU"/>
        </w:rPr>
        <w:t>обучающемуся</w:t>
      </w:r>
      <w:r w:rsidRPr="0088280E">
        <w:rPr>
          <w:color w:val="000000"/>
          <w:lang w:bidi="ru-RU"/>
        </w:rPr>
        <w:t>, который выполнил весь объем работы, предусмотренный программой учебной практики и индивидуальным заданием;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соблюдал учебную дисциплину, систематически вел дневник, в котором записывал объем выполненной работы за каждый день практики;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своевременно предоставил отчет о прохождении учебной практики, а также дневник и аттестационный лист-характеристику, оформленный в соответствии с требованиями программы практики;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содержание разделов отчета об учебной практике точно соответствует требуемой структуре отчета, имеет четкое построение, логическую последовательность изложения материала, доказательность выводов и обоснованность рекомендаций;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lastRenderedPageBreak/>
        <w:t>в докладе демонстрирует отличные знания и умения, предусмотренные программой учебной практики, аргументировано и в логической последовательности излагает материал, использует точные краткие формулировки.</w:t>
      </w:r>
    </w:p>
    <w:p w:rsidR="00D964EB" w:rsidRPr="007E3ACC" w:rsidRDefault="00D964EB" w:rsidP="00D964EB">
      <w:pPr>
        <w:widowControl w:val="0"/>
        <w:rPr>
          <w:b/>
        </w:rPr>
      </w:pPr>
      <w:r w:rsidRPr="007E3ACC">
        <w:rPr>
          <w:b/>
          <w:color w:val="000000"/>
          <w:lang w:bidi="ru-RU"/>
        </w:rPr>
        <w:t>«Хорошо»: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 xml:space="preserve">выставляется </w:t>
      </w:r>
      <w:r>
        <w:rPr>
          <w:color w:val="000000"/>
          <w:lang w:bidi="ru-RU"/>
        </w:rPr>
        <w:t>обучающемуся</w:t>
      </w:r>
      <w:r w:rsidRPr="0088280E">
        <w:rPr>
          <w:color w:val="000000"/>
          <w:lang w:bidi="ru-RU"/>
        </w:rPr>
        <w:t>, который выполнил весь объем работы, предусмотренный программой учебной практики и индивидуальным заданием;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соблюдал учебную дисциплину, вел дневник, в котором записывал объем выполненной работы практики;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предоставил отчет о прохождении учебной практики, а также дневник и аттестационный лист-характеристику, оформленный в соответствии с требованиями программы практики;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содержание разделов отчета об учебной практике в основном соответствует требуемой структуре отчета, однако имеет отдельные отклонения и неточности в построении, логической последовательности изложения материала, выводов и рекомендаций;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в докладе демонстрирует твердые знания программного материала, грамотно и по существу излагает его, не допускает существенных неточностей в ответах, правильно применяет теоретические положения при анализе практических ситуаций.</w:t>
      </w:r>
    </w:p>
    <w:p w:rsidR="00D964EB" w:rsidRPr="007E3ACC" w:rsidRDefault="00D964EB" w:rsidP="00D964EB">
      <w:pPr>
        <w:widowControl w:val="0"/>
        <w:rPr>
          <w:b/>
        </w:rPr>
      </w:pPr>
      <w:r w:rsidRPr="007E3ACC">
        <w:rPr>
          <w:b/>
          <w:color w:val="000000"/>
          <w:lang w:bidi="ru-RU"/>
        </w:rPr>
        <w:t>«Удовлетворительно»: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 xml:space="preserve">выставляется </w:t>
      </w:r>
      <w:r>
        <w:rPr>
          <w:color w:val="000000"/>
          <w:lang w:bidi="ru-RU"/>
        </w:rPr>
        <w:t>обучающемуся</w:t>
      </w:r>
      <w:r w:rsidRPr="0088280E">
        <w:rPr>
          <w:color w:val="000000"/>
          <w:lang w:bidi="ru-RU"/>
        </w:rPr>
        <w:t>, который выполнил весь объем работы, предусмотренный программой учебной практики и индивидуальным заданием;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соблюдал учебную дисциплину, периодически вел дневник, в котором записывал объем выполненной работы практики;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предоставил отчет о прохождении учебной практики, а также дневник и аттестационный лист-характеристику, оформленный в соответствии с требованиями программы практики;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содержание разделов отчета об учебной практике в основном соответствует требуемой структуре отчета, однако нарушена логическая последовательность изложения материала, выводы и рекомендации некорректны;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 xml:space="preserve">в докладе демонстрирует </w:t>
      </w:r>
      <w:proofErr w:type="gramStart"/>
      <w:r w:rsidRPr="0088280E">
        <w:rPr>
          <w:color w:val="000000"/>
          <w:lang w:bidi="ru-RU"/>
        </w:rPr>
        <w:t>удовлетворительные знания и умения</w:t>
      </w:r>
      <w:proofErr w:type="gramEnd"/>
      <w:r w:rsidRPr="0088280E">
        <w:rPr>
          <w:color w:val="000000"/>
          <w:lang w:bidi="ru-RU"/>
        </w:rPr>
        <w:t xml:space="preserve"> предусмотренные программой учебной практики.</w:t>
      </w:r>
    </w:p>
    <w:p w:rsidR="00D964EB" w:rsidRPr="007E3ACC" w:rsidRDefault="00D964EB" w:rsidP="00D964EB">
      <w:pPr>
        <w:widowControl w:val="0"/>
        <w:rPr>
          <w:b/>
        </w:rPr>
      </w:pPr>
      <w:r w:rsidRPr="007E3ACC">
        <w:rPr>
          <w:b/>
          <w:color w:val="000000"/>
          <w:lang w:bidi="ru-RU"/>
        </w:rPr>
        <w:t>«Неудовлетворительно»: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 xml:space="preserve">выставляется </w:t>
      </w:r>
      <w:r>
        <w:rPr>
          <w:color w:val="000000"/>
          <w:lang w:bidi="ru-RU"/>
        </w:rPr>
        <w:t>обучающемуся</w:t>
      </w:r>
      <w:r w:rsidRPr="0088280E">
        <w:rPr>
          <w:color w:val="000000"/>
          <w:lang w:bidi="ru-RU"/>
        </w:rPr>
        <w:t>, который выполнил весь объем работы, предусмотренный программой учебной практики и индивидуальным заданием;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не соблюдал учебную дисциплину, периодически вел дневник, в котором записывал объем выполненной работы практики;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содержание разделов отчета об учебной практике в основном соответствует требуемой структуре отчета, однако нарушена логическая последовательность изложения материала, выводы и рекомендации некорректны;</w:t>
      </w:r>
    </w:p>
    <w:p w:rsidR="00D964EB" w:rsidRPr="0088280E" w:rsidRDefault="00D964EB" w:rsidP="00D964EB">
      <w:pPr>
        <w:widowControl w:val="0"/>
        <w:numPr>
          <w:ilvl w:val="0"/>
          <w:numId w:val="19"/>
        </w:numPr>
        <w:tabs>
          <w:tab w:val="left" w:pos="900"/>
        </w:tabs>
        <w:ind w:firstLine="760"/>
      </w:pPr>
      <w:r w:rsidRPr="0088280E">
        <w:rPr>
          <w:color w:val="000000"/>
          <w:lang w:bidi="ru-RU"/>
        </w:rPr>
        <w:t>не владеет знаниями и умениями, предусмотренными программой учебной практики, с большими затруднениями формулирует ответы на поставленные вопросы.</w:t>
      </w:r>
    </w:p>
    <w:p w:rsidR="00A9424B" w:rsidRDefault="00A9424B">
      <w:pPr>
        <w:spacing w:after="200" w:line="276" w:lineRule="auto"/>
        <w:ind w:firstLine="0"/>
        <w:jc w:val="left"/>
        <w:rPr>
          <w:color w:val="000000"/>
          <w:lang w:bidi="ru-RU"/>
        </w:rPr>
      </w:pPr>
    </w:p>
    <w:p w:rsidR="00D964EB" w:rsidRPr="0088280E" w:rsidRDefault="00D964EB" w:rsidP="00D964EB">
      <w:pPr>
        <w:pStyle w:val="afc"/>
        <w:shd w:val="clear" w:color="auto" w:fill="auto"/>
        <w:spacing w:line="240" w:lineRule="auto"/>
        <w:ind w:firstLine="709"/>
        <w:jc w:val="both"/>
        <w:rPr>
          <w:sz w:val="24"/>
          <w:szCs w:val="24"/>
        </w:rPr>
      </w:pPr>
      <w:r w:rsidRPr="0088280E">
        <w:rPr>
          <w:color w:val="000000"/>
          <w:sz w:val="24"/>
          <w:szCs w:val="24"/>
          <w:lang w:eastAsia="ru-RU" w:bidi="ru-RU"/>
        </w:rPr>
        <w:t>Критерии оценки доклада, сопровождающегося мультимедийной презентацией.</w:t>
      </w: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"/>
        <w:gridCol w:w="4942"/>
        <w:gridCol w:w="3627"/>
      </w:tblGrid>
      <w:tr w:rsidR="00D964EB" w:rsidRPr="0088280E" w:rsidTr="00A9424B">
        <w:trPr>
          <w:trHeight w:hRule="exact" w:val="682"/>
          <w:jc w:val="center"/>
        </w:trPr>
        <w:tc>
          <w:tcPr>
            <w:tcW w:w="547" w:type="pct"/>
            <w:shd w:val="clear" w:color="auto" w:fill="FFFFFF"/>
            <w:vAlign w:val="center"/>
          </w:tcPr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/>
              </w:rPr>
            </w:pPr>
            <w:r w:rsidRPr="007E3ACC">
              <w:rPr>
                <w:b/>
              </w:rPr>
              <w:t>№</w:t>
            </w:r>
            <w:r>
              <w:rPr>
                <w:b/>
              </w:rPr>
              <w:t>№</w:t>
            </w:r>
          </w:p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/>
              </w:rPr>
            </w:pPr>
            <w:r w:rsidRPr="007E3ACC">
              <w:rPr>
                <w:b/>
              </w:rPr>
              <w:t>п/п</w:t>
            </w:r>
          </w:p>
        </w:tc>
        <w:tc>
          <w:tcPr>
            <w:tcW w:w="2568" w:type="pct"/>
            <w:shd w:val="clear" w:color="auto" w:fill="FFFFFF"/>
            <w:vAlign w:val="center"/>
          </w:tcPr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/>
              </w:rPr>
            </w:pPr>
            <w:r w:rsidRPr="007E3ACC">
              <w:rPr>
                <w:b/>
              </w:rPr>
              <w:t>Показатели оценки</w:t>
            </w:r>
          </w:p>
        </w:tc>
        <w:tc>
          <w:tcPr>
            <w:tcW w:w="1885" w:type="pct"/>
            <w:shd w:val="clear" w:color="auto" w:fill="FFFFFF"/>
            <w:vAlign w:val="center"/>
          </w:tcPr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/>
              </w:rPr>
            </w:pPr>
            <w:r w:rsidRPr="007E3ACC">
              <w:rPr>
                <w:b/>
              </w:rPr>
              <w:t>Критерии оценивания</w:t>
            </w:r>
          </w:p>
        </w:tc>
      </w:tr>
      <w:tr w:rsidR="00D964EB" w:rsidRPr="0088280E" w:rsidTr="00A9424B">
        <w:trPr>
          <w:trHeight w:hRule="exact" w:val="1469"/>
          <w:jc w:val="center"/>
        </w:trPr>
        <w:tc>
          <w:tcPr>
            <w:tcW w:w="547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1</w:t>
            </w:r>
          </w:p>
        </w:tc>
        <w:tc>
          <w:tcPr>
            <w:tcW w:w="2568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  <w:r w:rsidRPr="0088280E">
              <w:t>Структура (количество слайдов соответствует содержанию и продолжительности выступления, для 5-минутного выступления используется не более 10 слайдов, включая титульный слайд и слайд с выводами)</w:t>
            </w:r>
          </w:p>
        </w:tc>
        <w:tc>
          <w:tcPr>
            <w:tcW w:w="1885" w:type="pct"/>
            <w:vMerge w:val="restart"/>
            <w:shd w:val="clear" w:color="auto" w:fill="FFFFFF"/>
            <w:vAlign w:val="center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 xml:space="preserve">Каждый из показателей оценивается по критерию </w:t>
            </w:r>
            <w:r w:rsidRPr="0088280E">
              <w:rPr>
                <w:rStyle w:val="24"/>
                <w:sz w:val="24"/>
                <w:szCs w:val="24"/>
              </w:rPr>
              <w:t xml:space="preserve">«выполнен - частично выполнен - не выполнен», </w:t>
            </w:r>
            <w:r w:rsidRPr="0088280E">
              <w:t>что</w:t>
            </w:r>
          </w:p>
          <w:p w:rsidR="00D964EB" w:rsidRPr="0088280E" w:rsidRDefault="00D964EB" w:rsidP="00A9424B">
            <w:pPr>
              <w:widowControl w:val="0"/>
              <w:jc w:val="center"/>
            </w:pPr>
            <w:r w:rsidRPr="0088280E">
              <w:t xml:space="preserve">соответствует следующему </w:t>
            </w:r>
            <w:r w:rsidRPr="0088280E">
              <w:lastRenderedPageBreak/>
              <w:t xml:space="preserve">распределению баллов </w:t>
            </w:r>
            <w:r w:rsidRPr="0088280E">
              <w:rPr>
                <w:rStyle w:val="24"/>
                <w:sz w:val="24"/>
                <w:szCs w:val="24"/>
              </w:rPr>
              <w:t>«2 балла - 1 балл - 0 баллов»</w:t>
            </w:r>
          </w:p>
        </w:tc>
      </w:tr>
      <w:tr w:rsidR="00D964EB" w:rsidRPr="0088280E" w:rsidTr="00A9424B">
        <w:trPr>
          <w:trHeight w:hRule="exact" w:val="1195"/>
          <w:jc w:val="center"/>
        </w:trPr>
        <w:tc>
          <w:tcPr>
            <w:tcW w:w="547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lastRenderedPageBreak/>
              <w:t>2</w:t>
            </w:r>
          </w:p>
        </w:tc>
        <w:tc>
          <w:tcPr>
            <w:tcW w:w="2568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  <w:r w:rsidRPr="0088280E">
              <w:t>Наглядность (иллюстрации хорошего качества, с четким изображением, текст легко читается, например: используются средства наглядности информации в виде таблиц, схем, графиков и т. д.)</w:t>
            </w:r>
          </w:p>
        </w:tc>
        <w:tc>
          <w:tcPr>
            <w:tcW w:w="1885" w:type="pct"/>
            <w:vMerge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</w:p>
        </w:tc>
      </w:tr>
      <w:tr w:rsidR="00D964EB" w:rsidRPr="0088280E" w:rsidTr="00A9424B">
        <w:trPr>
          <w:trHeight w:hRule="exact" w:val="1190"/>
          <w:jc w:val="center"/>
        </w:trPr>
        <w:tc>
          <w:tcPr>
            <w:tcW w:w="547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3</w:t>
            </w:r>
          </w:p>
        </w:tc>
        <w:tc>
          <w:tcPr>
            <w:tcW w:w="2568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  <w:r w:rsidRPr="0088280E">
              <w:t>Дизайн и настройка (оформление слайдов соответствует теме, не препятствует восприятию содержания, для всех слайдов презентации используется один и тот же шаблон оформления)</w:t>
            </w:r>
          </w:p>
        </w:tc>
        <w:tc>
          <w:tcPr>
            <w:tcW w:w="1885" w:type="pct"/>
            <w:vMerge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</w:p>
        </w:tc>
      </w:tr>
      <w:tr w:rsidR="00D964EB" w:rsidRPr="0088280E" w:rsidTr="00A9424B">
        <w:trPr>
          <w:trHeight w:hRule="exact" w:val="1747"/>
          <w:jc w:val="center"/>
        </w:trPr>
        <w:tc>
          <w:tcPr>
            <w:tcW w:w="547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4</w:t>
            </w:r>
          </w:p>
        </w:tc>
        <w:tc>
          <w:tcPr>
            <w:tcW w:w="2568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  <w:r w:rsidRPr="0088280E">
              <w:t>Содержание (презентация отражает основные этапы исследования - проблему, цель, гипотезу, ход выполнения работы, выводы, т.е. содержит полную, понятную информацию по теме доклада при наличии орфографической и пунктуационной грамотности)</w:t>
            </w:r>
          </w:p>
        </w:tc>
        <w:tc>
          <w:tcPr>
            <w:tcW w:w="1885" w:type="pct"/>
            <w:vMerge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</w:p>
        </w:tc>
      </w:tr>
      <w:tr w:rsidR="00D964EB" w:rsidRPr="0088280E" w:rsidTr="00A9424B">
        <w:trPr>
          <w:trHeight w:hRule="exact" w:val="1205"/>
          <w:jc w:val="center"/>
        </w:trPr>
        <w:tc>
          <w:tcPr>
            <w:tcW w:w="547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5</w:t>
            </w:r>
          </w:p>
        </w:tc>
        <w:tc>
          <w:tcPr>
            <w:tcW w:w="2568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  <w:r w:rsidRPr="0088280E">
              <w:t>Требования к выступлению (выступающий свободно владеет содержанием, ясно и грамотно излагает материал, выступающий свободно и корректно отвечает на вопросы и замечания аудитории).</w:t>
            </w:r>
          </w:p>
        </w:tc>
        <w:tc>
          <w:tcPr>
            <w:tcW w:w="1885" w:type="pct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left"/>
            </w:pPr>
          </w:p>
        </w:tc>
      </w:tr>
    </w:tbl>
    <w:p w:rsidR="00D964EB" w:rsidRDefault="00D964EB" w:rsidP="00D964EB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color w:val="000000"/>
          <w:sz w:val="24"/>
          <w:szCs w:val="24"/>
          <w:lang w:eastAsia="ru-RU" w:bidi="ru-RU"/>
        </w:rPr>
      </w:pPr>
      <w:bookmarkStart w:id="41" w:name="bookmark17"/>
      <w:r w:rsidRPr="0088280E">
        <w:rPr>
          <w:color w:val="000000"/>
          <w:sz w:val="24"/>
          <w:szCs w:val="24"/>
          <w:lang w:eastAsia="ru-RU" w:bidi="ru-RU"/>
        </w:rPr>
        <w:t xml:space="preserve">Шкала оценивания доклада-презентации </w:t>
      </w:r>
    </w:p>
    <w:p w:rsidR="00D964EB" w:rsidRDefault="00D964EB" w:rsidP="00D964EB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color w:val="000000"/>
          <w:sz w:val="24"/>
          <w:szCs w:val="24"/>
          <w:lang w:eastAsia="ru-RU" w:bidi="ru-RU"/>
        </w:rPr>
      </w:pPr>
    </w:p>
    <w:p w:rsidR="00D964EB" w:rsidRPr="00A21A2A" w:rsidRDefault="00D964EB" w:rsidP="00D964EB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b w:val="0"/>
          <w:sz w:val="24"/>
          <w:szCs w:val="24"/>
        </w:rPr>
      </w:pPr>
      <w:r w:rsidRPr="00A21A2A">
        <w:rPr>
          <w:b w:val="0"/>
          <w:color w:val="000000"/>
          <w:sz w:val="24"/>
          <w:szCs w:val="24"/>
          <w:lang w:eastAsia="ru-RU" w:bidi="ru-RU"/>
        </w:rPr>
        <w:t>Оценка «отлично» - 10-9 баллов.</w:t>
      </w:r>
      <w:bookmarkEnd w:id="41"/>
    </w:p>
    <w:p w:rsidR="00D964EB" w:rsidRPr="00A21A2A" w:rsidRDefault="00D964EB" w:rsidP="00D964EB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b w:val="0"/>
          <w:sz w:val="24"/>
          <w:szCs w:val="24"/>
        </w:rPr>
      </w:pPr>
      <w:bookmarkStart w:id="42" w:name="bookmark18"/>
      <w:r w:rsidRPr="00A21A2A">
        <w:rPr>
          <w:b w:val="0"/>
          <w:color w:val="000000"/>
          <w:sz w:val="24"/>
          <w:szCs w:val="24"/>
          <w:lang w:eastAsia="ru-RU" w:bidi="ru-RU"/>
        </w:rPr>
        <w:t>Оценка «хорошо»- 8-7 баллов.</w:t>
      </w:r>
      <w:bookmarkEnd w:id="42"/>
    </w:p>
    <w:p w:rsidR="00D964EB" w:rsidRPr="00A21A2A" w:rsidRDefault="00D964EB" w:rsidP="00D964EB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b w:val="0"/>
          <w:color w:val="000000"/>
          <w:sz w:val="24"/>
          <w:szCs w:val="24"/>
          <w:lang w:eastAsia="ru-RU" w:bidi="ru-RU"/>
        </w:rPr>
      </w:pPr>
      <w:bookmarkStart w:id="43" w:name="bookmark19"/>
      <w:r w:rsidRPr="00A21A2A">
        <w:rPr>
          <w:b w:val="0"/>
          <w:color w:val="000000"/>
          <w:sz w:val="24"/>
          <w:szCs w:val="24"/>
          <w:lang w:eastAsia="ru-RU" w:bidi="ru-RU"/>
        </w:rPr>
        <w:t xml:space="preserve">Оценка «удовлетворительно»-6-5 баллов. </w:t>
      </w:r>
    </w:p>
    <w:p w:rsidR="00D964EB" w:rsidRPr="00A21A2A" w:rsidRDefault="00D964EB" w:rsidP="00D964EB">
      <w:pPr>
        <w:pStyle w:val="34"/>
        <w:shd w:val="clear" w:color="auto" w:fill="auto"/>
        <w:spacing w:line="240" w:lineRule="auto"/>
        <w:ind w:firstLine="709"/>
        <w:jc w:val="both"/>
        <w:outlineLvl w:val="9"/>
        <w:rPr>
          <w:b w:val="0"/>
          <w:sz w:val="24"/>
          <w:szCs w:val="24"/>
        </w:rPr>
      </w:pPr>
      <w:r w:rsidRPr="00A21A2A">
        <w:rPr>
          <w:b w:val="0"/>
          <w:color w:val="000000"/>
          <w:sz w:val="24"/>
          <w:szCs w:val="24"/>
          <w:lang w:eastAsia="ru-RU" w:bidi="ru-RU"/>
        </w:rPr>
        <w:t>Оценка «неудовлетворительно»- менее 5 баллов.</w:t>
      </w:r>
      <w:bookmarkEnd w:id="43"/>
    </w:p>
    <w:p w:rsidR="00D964EB" w:rsidRDefault="00D964EB" w:rsidP="00D964EB">
      <w:pPr>
        <w:pStyle w:val="11"/>
        <w:widowControl w:val="0"/>
        <w:rPr>
          <w:bCs/>
        </w:rPr>
      </w:pPr>
    </w:p>
    <w:p w:rsidR="00D964EB" w:rsidRDefault="00D964EB" w:rsidP="00D964EB">
      <w:pPr>
        <w:pStyle w:val="11"/>
        <w:widowControl w:val="0"/>
        <w:rPr>
          <w:lang w:bidi="ru-RU"/>
        </w:rPr>
      </w:pPr>
      <w:bookmarkStart w:id="44" w:name="_Toc188184544"/>
      <w:r>
        <w:rPr>
          <w:bCs/>
        </w:rPr>
        <w:t xml:space="preserve">7. </w:t>
      </w:r>
      <w:r>
        <w:rPr>
          <w:lang w:bidi="ru-RU"/>
        </w:rPr>
        <w:t>КОНТРОЛЬ И ОЦЕНКА РЕЗУЛЬТАТОВ ОСВОЕ</w:t>
      </w:r>
      <w:r>
        <w:t>НИЯ</w:t>
      </w:r>
      <w:r>
        <w:rPr>
          <w:lang w:bidi="ru-RU"/>
        </w:rPr>
        <w:t xml:space="preserve"> ОБЩИХ И</w:t>
      </w:r>
      <w:bookmarkEnd w:id="44"/>
    </w:p>
    <w:p w:rsidR="00D964EB" w:rsidRDefault="00D964EB" w:rsidP="00D964EB">
      <w:pPr>
        <w:pStyle w:val="11"/>
        <w:widowControl w:val="0"/>
        <w:rPr>
          <w:lang w:bidi="ru-RU"/>
        </w:rPr>
      </w:pPr>
      <w:bookmarkStart w:id="45" w:name="_Toc188184545"/>
      <w:r>
        <w:rPr>
          <w:lang w:bidi="ru-RU"/>
        </w:rPr>
        <w:t>ПРОФЕССИОНАЛЬНЫХ КОМПЕТЕНЦИЙ ПРИ ПРОХОЖДЕНИИ ПРАКТИК</w:t>
      </w:r>
      <w:bookmarkEnd w:id="45"/>
    </w:p>
    <w:p w:rsidR="00D964EB" w:rsidRDefault="00D964EB" w:rsidP="00D964EB">
      <w:pPr>
        <w:widowControl w:val="0"/>
        <w:spacing w:line="276" w:lineRule="auto"/>
        <w:ind w:firstLine="0"/>
        <w:jc w:val="left"/>
        <w:rPr>
          <w:b/>
          <w:caps/>
          <w:lang w:bidi="ru-RU"/>
        </w:rPr>
      </w:pPr>
    </w:p>
    <w:p w:rsidR="00D964EB" w:rsidRDefault="009C4825" w:rsidP="00D964EB">
      <w:pPr>
        <w:pStyle w:val="21"/>
        <w:widowControl w:val="0"/>
      </w:pPr>
      <w:bookmarkStart w:id="46" w:name="_Toc188184546"/>
      <w:r>
        <w:t>7.1</w:t>
      </w:r>
      <w:r w:rsidR="00D964EB">
        <w:t xml:space="preserve"> Освоенные общие компетенции</w:t>
      </w:r>
      <w:bookmarkEnd w:id="46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38"/>
        <w:gridCol w:w="5245"/>
        <w:gridCol w:w="2539"/>
      </w:tblGrid>
      <w:tr w:rsidR="00D964EB" w:rsidTr="00A9424B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964EB" w:rsidRDefault="00D964EB" w:rsidP="00A9424B">
            <w:pPr>
              <w:pStyle w:val="28"/>
              <w:shd w:val="clear" w:color="auto" w:fill="auto"/>
              <w:spacing w:before="0" w:line="240" w:lineRule="auto"/>
              <w:ind w:hanging="357"/>
              <w:jc w:val="center"/>
            </w:pPr>
            <w:r>
              <w:rPr>
                <w:rStyle w:val="24"/>
                <w:rFonts w:eastAsiaTheme="minorHAnsi"/>
              </w:rPr>
              <w:t>Результаты</w:t>
            </w:r>
          </w:p>
          <w:p w:rsidR="00D964EB" w:rsidRDefault="00D964EB" w:rsidP="00A9424B">
            <w:pPr>
              <w:pStyle w:val="28"/>
              <w:shd w:val="clear" w:color="auto" w:fill="auto"/>
              <w:spacing w:before="0" w:line="240" w:lineRule="auto"/>
              <w:ind w:hanging="357"/>
              <w:jc w:val="center"/>
            </w:pPr>
            <w:r>
              <w:rPr>
                <w:rStyle w:val="24"/>
                <w:rFonts w:eastAsiaTheme="minorHAnsi"/>
              </w:rPr>
              <w:t>(освоенные общие компетенции)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964EB" w:rsidRPr="00FA25B0" w:rsidRDefault="00D964EB" w:rsidP="00A9424B">
            <w:pPr>
              <w:pStyle w:val="28"/>
              <w:shd w:val="clear" w:color="auto" w:fill="auto"/>
              <w:spacing w:before="0"/>
              <w:jc w:val="center"/>
              <w:rPr>
                <w:highlight w:val="yellow"/>
              </w:rPr>
            </w:pPr>
            <w:r w:rsidRPr="00D51D33">
              <w:rPr>
                <w:rStyle w:val="24"/>
                <w:rFonts w:eastAsiaTheme="minorHAnsi"/>
              </w:rPr>
              <w:t>Основные показатели оценки результата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964EB" w:rsidRDefault="00D964EB" w:rsidP="00A9424B">
            <w:pPr>
              <w:pStyle w:val="28"/>
              <w:shd w:val="clear" w:color="auto" w:fill="auto"/>
              <w:spacing w:before="0"/>
              <w:jc w:val="center"/>
            </w:pPr>
            <w:r>
              <w:rPr>
                <w:rStyle w:val="24"/>
                <w:rFonts w:eastAsiaTheme="minorHAnsi"/>
              </w:rPr>
              <w:t>Формы и методы контроля и оценки</w:t>
            </w:r>
          </w:p>
        </w:tc>
      </w:tr>
      <w:tr w:rsidR="00D964EB" w:rsidTr="00A9424B">
        <w:tc>
          <w:tcPr>
            <w:tcW w:w="1838" w:type="dxa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ОК 01</w:t>
            </w:r>
          </w:p>
        </w:tc>
        <w:tc>
          <w:tcPr>
            <w:tcW w:w="5245" w:type="dxa"/>
            <w:shd w:val="clear" w:color="auto" w:fill="FFFFFF"/>
          </w:tcPr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>умение определять проблему в профессионально ориентированных ситуациях;</w:t>
            </w:r>
          </w:p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>умение разрабатывать алгоритмы решения профессиональных задач, применять разнообразные методы и выбирать эффективные технологии и рациональные способы;</w:t>
            </w:r>
          </w:p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>умение прогнозировать и оценивать результат;</w:t>
            </w:r>
          </w:p>
          <w:p w:rsidR="00D964EB" w:rsidRPr="00FA25B0" w:rsidRDefault="00D964EB" w:rsidP="00A9424B">
            <w:pPr>
              <w:widowControl w:val="0"/>
              <w:ind w:firstLine="0"/>
              <w:rPr>
                <w:highlight w:val="yellow"/>
              </w:rPr>
            </w:pPr>
            <w:r>
              <w:t>- умение планировать поведение в профессионально ориентированных проблемных ситуациях, вносить коррективы</w:t>
            </w:r>
          </w:p>
        </w:tc>
        <w:tc>
          <w:tcPr>
            <w:tcW w:w="2539" w:type="dxa"/>
            <w:vMerge w:val="restart"/>
            <w:vAlign w:val="center"/>
          </w:tcPr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t>текущий контроль</w:t>
            </w:r>
            <w:r>
              <w:rPr>
                <w:bCs/>
              </w:rPr>
              <w:t xml:space="preserve">, </w:t>
            </w:r>
            <w:r w:rsidRPr="007E3ACC">
              <w:rPr>
                <w:bCs/>
              </w:rPr>
              <w:t>контроль</w:t>
            </w:r>
          </w:p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t>выполнения</w:t>
            </w:r>
            <w:r>
              <w:rPr>
                <w:bCs/>
              </w:rPr>
              <w:t xml:space="preserve"> </w:t>
            </w:r>
            <w:r w:rsidRPr="007E3ACC">
              <w:rPr>
                <w:bCs/>
              </w:rPr>
              <w:t>обучающимся</w:t>
            </w:r>
          </w:p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t>работ;</w:t>
            </w:r>
          </w:p>
          <w:p w:rsidR="00D964EB" w:rsidRDefault="00D964EB" w:rsidP="00A9424B">
            <w:pPr>
              <w:widowControl w:val="0"/>
              <w:ind w:firstLine="0"/>
              <w:jc w:val="center"/>
              <w:rPr>
                <w:b/>
                <w:bCs/>
              </w:rPr>
            </w:pPr>
            <w:r>
              <w:rPr>
                <w:bCs/>
              </w:rPr>
              <w:t>дифференцирован</w:t>
            </w:r>
            <w:r w:rsidRPr="007E3ACC">
              <w:rPr>
                <w:bCs/>
              </w:rPr>
              <w:t>ный зачет</w:t>
            </w:r>
          </w:p>
        </w:tc>
      </w:tr>
      <w:tr w:rsidR="00D964EB" w:rsidTr="00A9424B">
        <w:tc>
          <w:tcPr>
            <w:tcW w:w="1838" w:type="dxa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ОК 02</w:t>
            </w:r>
          </w:p>
        </w:tc>
        <w:tc>
          <w:tcPr>
            <w:tcW w:w="5245" w:type="dxa"/>
            <w:shd w:val="clear" w:color="auto" w:fill="FFFFFF"/>
          </w:tcPr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>эффективно осуществлять поиск и обмен информацией с использованием современного оборудования и программного обеспечения, в том числе на основе сетевого взаимодействия, для решения профессиональных задач;</w:t>
            </w:r>
          </w:p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 xml:space="preserve">осуществлять оперативный анализ и оценку информации с применением информационно-коммуникационных </w:t>
            </w:r>
            <w:r>
              <w:lastRenderedPageBreak/>
              <w:t>технологий;</w:t>
            </w:r>
          </w:p>
          <w:p w:rsidR="00D964EB" w:rsidRPr="00FA25B0" w:rsidRDefault="00D964EB" w:rsidP="00A9424B">
            <w:pPr>
              <w:widowControl w:val="0"/>
              <w:ind w:firstLine="0"/>
              <w:rPr>
                <w:highlight w:val="yellow"/>
              </w:rPr>
            </w:pPr>
            <w:r>
              <w:t>-</w:t>
            </w:r>
            <w:r>
              <w:tab/>
              <w:t>использовать информационные технологии для оперативного, системного ознакомления с инновационными разработками в профессиональной деятельности</w:t>
            </w:r>
          </w:p>
        </w:tc>
        <w:tc>
          <w:tcPr>
            <w:tcW w:w="2539" w:type="dxa"/>
            <w:vMerge/>
          </w:tcPr>
          <w:p w:rsidR="00D964EB" w:rsidRDefault="00D964EB" w:rsidP="00A9424B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D964EB" w:rsidTr="00A9424B">
        <w:tc>
          <w:tcPr>
            <w:tcW w:w="1838" w:type="dxa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ОК 03</w:t>
            </w:r>
          </w:p>
        </w:tc>
        <w:tc>
          <w:tcPr>
            <w:tcW w:w="5245" w:type="dxa"/>
            <w:shd w:val="clear" w:color="auto" w:fill="FFFFFF"/>
          </w:tcPr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>умение осознанно определять потребности профессионального и личностного развития, в соответствии с потребностями определять цели и планировать деятельность по достижению поставленных целей;</w:t>
            </w:r>
          </w:p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 xml:space="preserve">владение методиками самопознания, самооценки, </w:t>
            </w:r>
            <w:proofErr w:type="spellStart"/>
            <w:r>
              <w:t>саморегуляции</w:t>
            </w:r>
            <w:proofErr w:type="spellEnd"/>
            <w:r>
              <w:t xml:space="preserve"> и саморазвития в целях эффективной профессиональной и личностной самореализации и развития карьеры;</w:t>
            </w:r>
          </w:p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>умения принимать управленческие решения по совершенствованию собственной деятельности;</w:t>
            </w:r>
          </w:p>
          <w:p w:rsidR="00D964EB" w:rsidRPr="00FA25B0" w:rsidRDefault="00D964EB" w:rsidP="00A9424B">
            <w:pPr>
              <w:widowControl w:val="0"/>
              <w:ind w:firstLine="0"/>
              <w:rPr>
                <w:highlight w:val="yellow"/>
              </w:rPr>
            </w:pPr>
            <w:r>
              <w:t>-</w:t>
            </w:r>
            <w:r>
              <w:tab/>
              <w:t>стремление расширять набор компетенций и повышать квалификацию для саморазвития и самореализации в профессиональной и личностной сфере.</w:t>
            </w:r>
          </w:p>
        </w:tc>
        <w:tc>
          <w:tcPr>
            <w:tcW w:w="2539" w:type="dxa"/>
            <w:vMerge/>
          </w:tcPr>
          <w:p w:rsidR="00D964EB" w:rsidRDefault="00D964EB" w:rsidP="00A9424B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D964EB" w:rsidTr="00A9424B">
        <w:tc>
          <w:tcPr>
            <w:tcW w:w="1838" w:type="dxa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ОК 04</w:t>
            </w:r>
          </w:p>
        </w:tc>
        <w:tc>
          <w:tcPr>
            <w:tcW w:w="5245" w:type="dxa"/>
            <w:shd w:val="clear" w:color="auto" w:fill="FFFFFF"/>
          </w:tcPr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>взаимодействие с обучающимися, преподавателями в ходе обучения, с руководителями учебной и производственной практик;</w:t>
            </w:r>
          </w:p>
          <w:p w:rsidR="00D964EB" w:rsidRPr="00FA25B0" w:rsidRDefault="00D964EB" w:rsidP="00A9424B">
            <w:pPr>
              <w:widowControl w:val="0"/>
              <w:ind w:firstLine="0"/>
              <w:rPr>
                <w:highlight w:val="yellow"/>
              </w:rPr>
            </w:pPr>
            <w:r>
              <w:t>-</w:t>
            </w:r>
            <w:r>
              <w:tab/>
              <w:t>обоснованность анализа работы членов команды (подчиненных)</w:t>
            </w:r>
          </w:p>
        </w:tc>
        <w:tc>
          <w:tcPr>
            <w:tcW w:w="2539" w:type="dxa"/>
            <w:vMerge/>
          </w:tcPr>
          <w:p w:rsidR="00D964EB" w:rsidRDefault="00D964EB" w:rsidP="00A9424B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D964EB" w:rsidTr="00A9424B">
        <w:tc>
          <w:tcPr>
            <w:tcW w:w="1838" w:type="dxa"/>
            <w:shd w:val="clear" w:color="auto" w:fill="FFFFFF"/>
          </w:tcPr>
          <w:p w:rsidR="00D964EB" w:rsidRPr="0088280E" w:rsidRDefault="00D964EB" w:rsidP="00A9424B">
            <w:pPr>
              <w:widowControl w:val="0"/>
              <w:ind w:firstLine="0"/>
              <w:jc w:val="center"/>
            </w:pPr>
            <w:r w:rsidRPr="0088280E">
              <w:t>ОК 05</w:t>
            </w:r>
          </w:p>
        </w:tc>
        <w:tc>
          <w:tcPr>
            <w:tcW w:w="5245" w:type="dxa"/>
            <w:shd w:val="clear" w:color="auto" w:fill="FFFFFF"/>
          </w:tcPr>
          <w:p w:rsidR="00D964EB" w:rsidRDefault="00D964EB" w:rsidP="00A9424B">
            <w:pPr>
              <w:widowControl w:val="0"/>
              <w:ind w:firstLine="0"/>
            </w:pPr>
            <w:r>
              <w:t>-</w:t>
            </w:r>
            <w:r>
              <w:tab/>
              <w:t>демонстрация грамотности устной и письменной речи,</w:t>
            </w:r>
          </w:p>
          <w:p w:rsidR="00D964EB" w:rsidRPr="00FA25B0" w:rsidRDefault="00D964EB" w:rsidP="00A9424B">
            <w:pPr>
              <w:widowControl w:val="0"/>
              <w:ind w:firstLine="0"/>
              <w:rPr>
                <w:highlight w:val="yellow"/>
              </w:rPr>
            </w:pPr>
            <w:r>
              <w:t>-</w:t>
            </w:r>
            <w:r>
              <w:tab/>
              <w:t>ясность формулирования и изложения мыслей</w:t>
            </w:r>
          </w:p>
        </w:tc>
        <w:tc>
          <w:tcPr>
            <w:tcW w:w="2539" w:type="dxa"/>
            <w:vMerge/>
          </w:tcPr>
          <w:p w:rsidR="00D964EB" w:rsidRDefault="00D964EB" w:rsidP="00A9424B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D964EB" w:rsidTr="00A9424B">
        <w:tc>
          <w:tcPr>
            <w:tcW w:w="1838" w:type="dxa"/>
          </w:tcPr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t>ОК 07</w:t>
            </w:r>
          </w:p>
        </w:tc>
        <w:tc>
          <w:tcPr>
            <w:tcW w:w="5245" w:type="dxa"/>
          </w:tcPr>
          <w:p w:rsidR="00D964EB" w:rsidRPr="00D51D33" w:rsidRDefault="00D964EB" w:rsidP="00A9424B">
            <w:pPr>
              <w:widowControl w:val="0"/>
              <w:ind w:firstLine="0"/>
              <w:rPr>
                <w:bCs/>
              </w:rPr>
            </w:pPr>
            <w:r w:rsidRPr="00D51D33">
              <w:rPr>
                <w:bCs/>
              </w:rPr>
              <w:t>-</w:t>
            </w:r>
            <w:r w:rsidRPr="00D51D33">
              <w:rPr>
                <w:bCs/>
              </w:rPr>
              <w:tab/>
              <w:t>пропагандировать и соблюдать нормы экологической чистоты и безопасности;</w:t>
            </w:r>
          </w:p>
          <w:p w:rsidR="00D964EB" w:rsidRPr="00D51D33" w:rsidRDefault="00D964EB" w:rsidP="00A9424B">
            <w:pPr>
              <w:widowControl w:val="0"/>
              <w:ind w:firstLine="0"/>
              <w:rPr>
                <w:bCs/>
              </w:rPr>
            </w:pPr>
            <w:r w:rsidRPr="00D51D33">
              <w:rPr>
                <w:bCs/>
              </w:rPr>
              <w:t>-</w:t>
            </w:r>
            <w:r w:rsidRPr="00D51D33">
              <w:rPr>
                <w:bCs/>
              </w:rPr>
              <w:tab/>
              <w:t>осуществлять деятельность по сбережению ресурсов и сохранению окружающей среды;</w:t>
            </w:r>
          </w:p>
          <w:p w:rsidR="00D964EB" w:rsidRPr="00D51D33" w:rsidRDefault="00D964EB" w:rsidP="00A9424B">
            <w:pPr>
              <w:widowControl w:val="0"/>
              <w:ind w:firstLine="0"/>
              <w:rPr>
                <w:bCs/>
              </w:rPr>
            </w:pPr>
            <w:r w:rsidRPr="00D51D33">
              <w:rPr>
                <w:bCs/>
              </w:rPr>
              <w:t>-</w:t>
            </w:r>
            <w:r w:rsidRPr="00D51D33">
              <w:rPr>
                <w:bCs/>
              </w:rPr>
              <w:tab/>
              <w:t>владеть приемами эффективных действий в опасных и чрезвычайных ситуациях природного, техногенного и социального характера;</w:t>
            </w:r>
          </w:p>
          <w:p w:rsidR="00D964EB" w:rsidRPr="00D51D33" w:rsidRDefault="00D964EB" w:rsidP="00A9424B">
            <w:pPr>
              <w:widowControl w:val="0"/>
              <w:ind w:firstLine="0"/>
              <w:rPr>
                <w:bCs/>
                <w:highlight w:val="yellow"/>
              </w:rPr>
            </w:pPr>
            <w:r w:rsidRPr="00D51D33">
              <w:rPr>
                <w:bCs/>
              </w:rPr>
              <w:t>-</w:t>
            </w:r>
            <w:r w:rsidRPr="00D51D33">
              <w:rPr>
                <w:bCs/>
              </w:rPr>
              <w:tab/>
              <w:t xml:space="preserve">пропагандировать правила поведения в чрезвычайных ситуациях и участвовать в учебных </w:t>
            </w:r>
            <w:r>
              <w:rPr>
                <w:bCs/>
              </w:rPr>
              <w:t>мероприятиях, проводимых ГУ МЧС</w:t>
            </w:r>
          </w:p>
        </w:tc>
        <w:tc>
          <w:tcPr>
            <w:tcW w:w="2539" w:type="dxa"/>
            <w:vMerge/>
          </w:tcPr>
          <w:p w:rsidR="00D964EB" w:rsidRDefault="00D964EB" w:rsidP="00A9424B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  <w:tr w:rsidR="00D964EB" w:rsidTr="00A9424B">
        <w:tc>
          <w:tcPr>
            <w:tcW w:w="1838" w:type="dxa"/>
          </w:tcPr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t>ОК 09</w:t>
            </w:r>
          </w:p>
        </w:tc>
        <w:tc>
          <w:tcPr>
            <w:tcW w:w="5245" w:type="dxa"/>
          </w:tcPr>
          <w:p w:rsidR="00D964EB" w:rsidRPr="00D51D33" w:rsidRDefault="00D964EB" w:rsidP="00A9424B">
            <w:pPr>
              <w:widowControl w:val="0"/>
              <w:ind w:firstLine="0"/>
              <w:rPr>
                <w:bCs/>
              </w:rPr>
            </w:pPr>
            <w:r w:rsidRPr="00D51D33">
              <w:rPr>
                <w:b/>
                <w:bCs/>
              </w:rPr>
              <w:t>-</w:t>
            </w:r>
            <w:r w:rsidRPr="00D51D33">
              <w:rPr>
                <w:b/>
                <w:bCs/>
              </w:rPr>
              <w:tab/>
            </w:r>
            <w:r w:rsidRPr="001D2318">
              <w:rPr>
                <w:bCs/>
              </w:rPr>
              <w:t>осуществлять эффективный поиск необходимой информа</w:t>
            </w:r>
            <w:r w:rsidRPr="00D51D33">
              <w:rPr>
                <w:bCs/>
              </w:rPr>
              <w:t>ции в российских и зарубежных источниках: нормативно</w:t>
            </w:r>
            <w:r>
              <w:rPr>
                <w:bCs/>
              </w:rPr>
              <w:t>-</w:t>
            </w:r>
            <w:r w:rsidRPr="00D51D33">
              <w:rPr>
                <w:bCs/>
              </w:rPr>
              <w:t>правовой документации, стандартов, научных публикации, технической документации;</w:t>
            </w:r>
          </w:p>
          <w:p w:rsidR="00D964EB" w:rsidRPr="00D51D33" w:rsidRDefault="00D964EB" w:rsidP="00A9424B">
            <w:pPr>
              <w:widowControl w:val="0"/>
              <w:ind w:firstLine="0"/>
              <w:rPr>
                <w:bCs/>
              </w:rPr>
            </w:pPr>
            <w:r w:rsidRPr="00D51D33">
              <w:rPr>
                <w:bCs/>
              </w:rPr>
              <w:t>-</w:t>
            </w:r>
            <w:r w:rsidRPr="00D51D33">
              <w:rPr>
                <w:bCs/>
              </w:rPr>
              <w:tab/>
              <w:t>уметь применять лексику и грамматику иностранного языка для перевода текста, содержание которого включает профессиональную лексику;</w:t>
            </w:r>
          </w:p>
          <w:p w:rsidR="00D964EB" w:rsidRPr="00FA25B0" w:rsidRDefault="00D964EB" w:rsidP="00A9424B">
            <w:pPr>
              <w:widowControl w:val="0"/>
              <w:ind w:firstLine="0"/>
              <w:rPr>
                <w:b/>
                <w:bCs/>
                <w:highlight w:val="yellow"/>
              </w:rPr>
            </w:pPr>
            <w:r w:rsidRPr="00D51D33">
              <w:rPr>
                <w:bCs/>
              </w:rPr>
              <w:lastRenderedPageBreak/>
              <w:t>-</w:t>
            </w:r>
            <w:r w:rsidRPr="00D51D33">
              <w:rPr>
                <w:bCs/>
              </w:rPr>
              <w:tab/>
              <w:t>уметь анализировать, систематизировать и применять в профессиональной деятельности информацию, содержащуюся в документации профессиональной области</w:t>
            </w:r>
          </w:p>
        </w:tc>
        <w:tc>
          <w:tcPr>
            <w:tcW w:w="2539" w:type="dxa"/>
            <w:vMerge/>
          </w:tcPr>
          <w:p w:rsidR="00D964EB" w:rsidRDefault="00D964EB" w:rsidP="00A9424B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</w:tbl>
    <w:p w:rsidR="00D964EB" w:rsidRDefault="00D964EB" w:rsidP="00D964EB">
      <w:pPr>
        <w:widowControl w:val="0"/>
        <w:spacing w:after="200" w:line="276" w:lineRule="auto"/>
        <w:ind w:firstLine="0"/>
        <w:jc w:val="left"/>
        <w:rPr>
          <w:b/>
          <w:bCs/>
        </w:rPr>
      </w:pPr>
    </w:p>
    <w:p w:rsidR="00D964EB" w:rsidRDefault="00D964EB" w:rsidP="00D964EB">
      <w:pPr>
        <w:pStyle w:val="21"/>
        <w:widowControl w:val="0"/>
      </w:pPr>
      <w:bookmarkStart w:id="47" w:name="_Toc188184547"/>
      <w:r>
        <w:t>7.2 Освоенные профессиональные компетенции</w:t>
      </w:r>
      <w:bookmarkEnd w:id="47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21"/>
        <w:gridCol w:w="4147"/>
        <w:gridCol w:w="3154"/>
      </w:tblGrid>
      <w:tr w:rsidR="00D964EB" w:rsidTr="003C581B">
        <w:tc>
          <w:tcPr>
            <w:tcW w:w="23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D964EB" w:rsidRDefault="00D964EB" w:rsidP="00A9424B">
            <w:pPr>
              <w:pStyle w:val="28"/>
              <w:shd w:val="clear" w:color="auto" w:fill="auto"/>
              <w:spacing w:before="0" w:line="240" w:lineRule="auto"/>
              <w:ind w:hanging="357"/>
              <w:jc w:val="center"/>
            </w:pPr>
            <w:r>
              <w:rPr>
                <w:rStyle w:val="24"/>
                <w:rFonts w:eastAsiaTheme="minorHAnsi"/>
              </w:rPr>
              <w:t>Результаты</w:t>
            </w:r>
          </w:p>
          <w:p w:rsidR="00D964EB" w:rsidRDefault="00D964EB" w:rsidP="00A9424B">
            <w:pPr>
              <w:pStyle w:val="28"/>
              <w:shd w:val="clear" w:color="auto" w:fill="auto"/>
              <w:spacing w:before="0" w:line="240" w:lineRule="auto"/>
              <w:ind w:hanging="357"/>
              <w:jc w:val="center"/>
            </w:pPr>
            <w:r>
              <w:rPr>
                <w:rStyle w:val="24"/>
                <w:rFonts w:eastAsiaTheme="minorHAnsi"/>
              </w:rPr>
              <w:t>(освоенные профессиональные компетенции)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26CFD" w:rsidRDefault="00D964EB" w:rsidP="00A9424B">
            <w:pPr>
              <w:pStyle w:val="28"/>
              <w:shd w:val="clear" w:color="auto" w:fill="auto"/>
              <w:spacing w:before="0"/>
              <w:jc w:val="center"/>
              <w:rPr>
                <w:rStyle w:val="24"/>
                <w:rFonts w:eastAsiaTheme="minorHAnsi"/>
              </w:rPr>
            </w:pPr>
            <w:r>
              <w:rPr>
                <w:rStyle w:val="24"/>
                <w:rFonts w:eastAsiaTheme="minorHAnsi"/>
              </w:rPr>
              <w:t xml:space="preserve">Основные показатели </w:t>
            </w:r>
          </w:p>
          <w:p w:rsidR="00D964EB" w:rsidRDefault="00D964EB" w:rsidP="00A9424B">
            <w:pPr>
              <w:pStyle w:val="28"/>
              <w:shd w:val="clear" w:color="auto" w:fill="auto"/>
              <w:spacing w:before="0"/>
              <w:jc w:val="center"/>
            </w:pPr>
            <w:r>
              <w:rPr>
                <w:rStyle w:val="24"/>
                <w:rFonts w:eastAsiaTheme="minorHAnsi"/>
              </w:rPr>
              <w:t>оценки результата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6CFD" w:rsidRDefault="00D964EB" w:rsidP="00A9424B">
            <w:pPr>
              <w:pStyle w:val="28"/>
              <w:shd w:val="clear" w:color="auto" w:fill="auto"/>
              <w:spacing w:before="0"/>
              <w:jc w:val="center"/>
              <w:rPr>
                <w:rStyle w:val="24"/>
                <w:rFonts w:eastAsiaTheme="minorHAnsi"/>
              </w:rPr>
            </w:pPr>
            <w:r>
              <w:rPr>
                <w:rStyle w:val="24"/>
                <w:rFonts w:eastAsiaTheme="minorHAnsi"/>
              </w:rPr>
              <w:t>Формы и методы контроля</w:t>
            </w:r>
          </w:p>
          <w:p w:rsidR="00D964EB" w:rsidRDefault="00D964EB" w:rsidP="00A9424B">
            <w:pPr>
              <w:pStyle w:val="28"/>
              <w:shd w:val="clear" w:color="auto" w:fill="auto"/>
              <w:spacing w:before="0"/>
              <w:jc w:val="center"/>
            </w:pPr>
            <w:r>
              <w:rPr>
                <w:rStyle w:val="24"/>
                <w:rFonts w:eastAsiaTheme="minorHAnsi"/>
              </w:rPr>
              <w:t>и оценки</w:t>
            </w:r>
          </w:p>
        </w:tc>
      </w:tr>
      <w:tr w:rsidR="00D964EB" w:rsidTr="003C581B">
        <w:tc>
          <w:tcPr>
            <w:tcW w:w="2321" w:type="dxa"/>
            <w:shd w:val="clear" w:color="auto" w:fill="FFFFFF"/>
          </w:tcPr>
          <w:p w:rsidR="00D964EB" w:rsidRPr="00726CFD" w:rsidRDefault="00D964EB" w:rsidP="003C581B">
            <w:pPr>
              <w:widowControl w:val="0"/>
              <w:ind w:firstLine="0"/>
              <w:jc w:val="center"/>
            </w:pPr>
            <w:r w:rsidRPr="00726CFD">
              <w:t>ПК.</w:t>
            </w:r>
            <w:r w:rsidR="003C581B">
              <w:t>10</w:t>
            </w:r>
            <w:r w:rsidRPr="00726CFD">
              <w:t xml:space="preserve">.1 </w:t>
            </w:r>
            <w:r w:rsidR="003C581B" w:rsidRPr="003C581B">
              <w:t>Обрабатывать статический и динамический информационный контент</w:t>
            </w:r>
          </w:p>
        </w:tc>
        <w:tc>
          <w:tcPr>
            <w:tcW w:w="4147" w:type="dxa"/>
            <w:shd w:val="clear" w:color="auto" w:fill="FFFFFF"/>
          </w:tcPr>
          <w:p w:rsidR="003C581B" w:rsidRPr="003C581B" w:rsidRDefault="000E4E6B" w:rsidP="00726CFD">
            <w:pPr>
              <w:widowControl w:val="0"/>
              <w:numPr>
                <w:ilvl w:val="0"/>
                <w:numId w:val="29"/>
              </w:numPr>
              <w:tabs>
                <w:tab w:val="left" w:pos="144"/>
              </w:tabs>
              <w:ind w:firstLine="0"/>
              <w:rPr>
                <w:color w:val="000000"/>
                <w:lang w:bidi="ru-RU"/>
              </w:rPr>
            </w:pPr>
            <w:r w:rsidRPr="00726CFD">
              <w:rPr>
                <w:color w:val="000000"/>
                <w:lang w:bidi="ru-RU"/>
              </w:rPr>
              <w:t>уметь</w:t>
            </w:r>
            <w:r w:rsidR="003C581B">
              <w:rPr>
                <w:color w:val="000000"/>
                <w:lang w:bidi="ru-RU"/>
              </w:rPr>
              <w:t xml:space="preserve"> </w:t>
            </w:r>
            <w:r w:rsidR="003C581B">
              <w:t xml:space="preserve">подготавливать и обрабатывать цифровую информацию; </w:t>
            </w:r>
          </w:p>
          <w:p w:rsidR="003C581B" w:rsidRPr="003C581B" w:rsidRDefault="003C581B" w:rsidP="00726CFD">
            <w:pPr>
              <w:widowControl w:val="0"/>
              <w:numPr>
                <w:ilvl w:val="0"/>
                <w:numId w:val="29"/>
              </w:numPr>
              <w:tabs>
                <w:tab w:val="left" w:pos="144"/>
              </w:tabs>
              <w:ind w:firstLine="0"/>
              <w:rPr>
                <w:color w:val="000000"/>
                <w:lang w:bidi="ru-RU"/>
              </w:rPr>
            </w:pPr>
            <w:r>
              <w:t xml:space="preserve">размещать цифровую информацию на информационных ресурсах согласно правилам и регламентам; </w:t>
            </w:r>
          </w:p>
          <w:p w:rsidR="003C581B" w:rsidRPr="003C581B" w:rsidRDefault="003C581B" w:rsidP="00726CFD">
            <w:pPr>
              <w:widowControl w:val="0"/>
              <w:numPr>
                <w:ilvl w:val="0"/>
                <w:numId w:val="29"/>
              </w:numPr>
              <w:tabs>
                <w:tab w:val="left" w:pos="144"/>
              </w:tabs>
              <w:ind w:firstLine="0"/>
              <w:rPr>
                <w:color w:val="000000"/>
                <w:lang w:bidi="ru-RU"/>
              </w:rPr>
            </w:pPr>
            <w:r>
              <w:t xml:space="preserve">осуществлять поиск информации в сети Интернет различными методами; </w:t>
            </w:r>
          </w:p>
          <w:p w:rsidR="000E4E6B" w:rsidRPr="00726CFD" w:rsidRDefault="003C581B" w:rsidP="00726CFD">
            <w:pPr>
              <w:widowControl w:val="0"/>
              <w:numPr>
                <w:ilvl w:val="0"/>
                <w:numId w:val="29"/>
              </w:numPr>
              <w:tabs>
                <w:tab w:val="left" w:pos="144"/>
              </w:tabs>
              <w:ind w:firstLine="0"/>
              <w:rPr>
                <w:color w:val="000000"/>
                <w:lang w:bidi="ru-RU"/>
              </w:rPr>
            </w:pPr>
            <w:r>
              <w:t>осуществлять оптимизацию контента для эффективной индексации поисковыми системами</w:t>
            </w:r>
            <w:r w:rsidR="000E4E6B" w:rsidRPr="00726CFD">
              <w:rPr>
                <w:color w:val="000000"/>
                <w:lang w:bidi="ru-RU"/>
              </w:rPr>
              <w:t>;</w:t>
            </w:r>
          </w:p>
          <w:p w:rsidR="00D964EB" w:rsidRPr="00726CFD" w:rsidRDefault="00D964EB" w:rsidP="00726CFD">
            <w:pPr>
              <w:widowControl w:val="0"/>
              <w:ind w:firstLine="0"/>
            </w:pPr>
          </w:p>
        </w:tc>
        <w:tc>
          <w:tcPr>
            <w:tcW w:w="3154" w:type="dxa"/>
            <w:vMerge w:val="restart"/>
            <w:vAlign w:val="center"/>
          </w:tcPr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t>текущий контроль</w:t>
            </w:r>
            <w:r>
              <w:rPr>
                <w:bCs/>
              </w:rPr>
              <w:t xml:space="preserve">, </w:t>
            </w:r>
            <w:r w:rsidRPr="007E3ACC">
              <w:rPr>
                <w:bCs/>
              </w:rPr>
              <w:t>контроль</w:t>
            </w:r>
          </w:p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t>выполнения</w:t>
            </w:r>
            <w:r>
              <w:rPr>
                <w:bCs/>
              </w:rPr>
              <w:t xml:space="preserve"> </w:t>
            </w:r>
            <w:r w:rsidRPr="007E3ACC">
              <w:rPr>
                <w:bCs/>
              </w:rPr>
              <w:t>обучающимся</w:t>
            </w:r>
          </w:p>
          <w:p w:rsidR="00D964EB" w:rsidRPr="007E3ACC" w:rsidRDefault="00D964EB" w:rsidP="00A9424B">
            <w:pPr>
              <w:widowControl w:val="0"/>
              <w:ind w:firstLine="0"/>
              <w:jc w:val="center"/>
              <w:rPr>
                <w:bCs/>
              </w:rPr>
            </w:pPr>
            <w:r w:rsidRPr="007E3ACC">
              <w:rPr>
                <w:bCs/>
              </w:rPr>
              <w:t>работ;</w:t>
            </w:r>
          </w:p>
          <w:p w:rsidR="00D964EB" w:rsidRDefault="00D964EB" w:rsidP="00A9424B">
            <w:pPr>
              <w:widowControl w:val="0"/>
              <w:ind w:firstLine="0"/>
              <w:jc w:val="center"/>
              <w:rPr>
                <w:b/>
                <w:bCs/>
              </w:rPr>
            </w:pPr>
            <w:r>
              <w:rPr>
                <w:bCs/>
              </w:rPr>
              <w:t>дифференцирован</w:t>
            </w:r>
            <w:r w:rsidRPr="007E3ACC">
              <w:rPr>
                <w:bCs/>
              </w:rPr>
              <w:t>ный зачет</w:t>
            </w:r>
          </w:p>
        </w:tc>
      </w:tr>
      <w:tr w:rsidR="00D964EB" w:rsidTr="003C581B">
        <w:trPr>
          <w:trHeight w:val="2658"/>
        </w:trPr>
        <w:tc>
          <w:tcPr>
            <w:tcW w:w="2321" w:type="dxa"/>
            <w:shd w:val="clear" w:color="auto" w:fill="FFFFFF"/>
          </w:tcPr>
          <w:p w:rsidR="003C581B" w:rsidRDefault="00D964EB" w:rsidP="003C581B">
            <w:pPr>
              <w:widowControl w:val="0"/>
              <w:ind w:firstLine="0"/>
              <w:jc w:val="center"/>
            </w:pPr>
            <w:r>
              <w:t>П</w:t>
            </w:r>
            <w:r w:rsidRPr="0088280E">
              <w:t>К</w:t>
            </w:r>
            <w:r>
              <w:t>.</w:t>
            </w:r>
            <w:r w:rsidR="003C581B">
              <w:t>10</w:t>
            </w:r>
            <w:r>
              <w:t>.</w:t>
            </w:r>
            <w:r w:rsidRPr="0088280E">
              <w:t>2</w:t>
            </w:r>
            <w:r>
              <w:t xml:space="preserve"> </w:t>
            </w:r>
            <w:r w:rsidR="003C581B">
              <w:t>Разрабатывать технические документы для управления информационными</w:t>
            </w:r>
          </w:p>
          <w:p w:rsidR="00D964EB" w:rsidRPr="0088280E" w:rsidRDefault="003C581B" w:rsidP="003C581B">
            <w:pPr>
              <w:widowControl w:val="0"/>
              <w:ind w:firstLine="0"/>
              <w:jc w:val="center"/>
            </w:pPr>
            <w:r>
              <w:t>ресурсами</w:t>
            </w:r>
          </w:p>
        </w:tc>
        <w:tc>
          <w:tcPr>
            <w:tcW w:w="4147" w:type="dxa"/>
            <w:shd w:val="clear" w:color="auto" w:fill="FFFFFF"/>
          </w:tcPr>
          <w:p w:rsidR="003C581B" w:rsidRDefault="000E4E6B" w:rsidP="003C581B">
            <w:pPr>
              <w:widowControl w:val="0"/>
              <w:tabs>
                <w:tab w:val="left" w:pos="196"/>
              </w:tabs>
              <w:ind w:firstLine="0"/>
              <w:jc w:val="left"/>
            </w:pPr>
            <w:r>
              <w:t xml:space="preserve">- уметь </w:t>
            </w:r>
            <w:r w:rsidR="003C581B">
              <w:t>составлять и оформлять техническую и эксплуатационную документацию.</w:t>
            </w:r>
          </w:p>
          <w:p w:rsidR="003C581B" w:rsidRDefault="003C581B" w:rsidP="003C581B">
            <w:pPr>
              <w:widowControl w:val="0"/>
              <w:tabs>
                <w:tab w:val="left" w:pos="196"/>
              </w:tabs>
              <w:ind w:firstLine="0"/>
              <w:jc w:val="left"/>
            </w:pPr>
            <w:r>
              <w:t>- владеть н</w:t>
            </w:r>
            <w:r>
              <w:t>авык</w:t>
            </w:r>
            <w:r>
              <w:t>ам</w:t>
            </w:r>
            <w:r>
              <w:t>и анализа и актуализации существующих документов.</w:t>
            </w:r>
          </w:p>
          <w:p w:rsidR="00D964EB" w:rsidRPr="00544FDE" w:rsidRDefault="003C581B" w:rsidP="003C581B">
            <w:pPr>
              <w:widowControl w:val="0"/>
              <w:tabs>
                <w:tab w:val="left" w:pos="196"/>
              </w:tabs>
              <w:ind w:firstLine="0"/>
              <w:jc w:val="left"/>
            </w:pPr>
            <w:r>
              <w:t>- иметь п</w:t>
            </w:r>
            <w:r>
              <w:t>рактический опыт в подготовке документации для информационных систем.</w:t>
            </w:r>
          </w:p>
        </w:tc>
        <w:tc>
          <w:tcPr>
            <w:tcW w:w="3154" w:type="dxa"/>
            <w:vMerge/>
          </w:tcPr>
          <w:p w:rsidR="00D964EB" w:rsidRDefault="00D964EB" w:rsidP="00A9424B">
            <w:pPr>
              <w:widowControl w:val="0"/>
              <w:ind w:firstLine="0"/>
              <w:jc w:val="left"/>
              <w:rPr>
                <w:b/>
                <w:bCs/>
              </w:rPr>
            </w:pPr>
          </w:p>
        </w:tc>
      </w:tr>
    </w:tbl>
    <w:p w:rsidR="00D964EB" w:rsidRPr="00FF11D8" w:rsidRDefault="00D964EB" w:rsidP="00B72170">
      <w:pPr>
        <w:pStyle w:val="21"/>
        <w:widowControl w:val="0"/>
        <w:ind w:firstLine="0"/>
        <w:rPr>
          <w:bCs/>
        </w:rPr>
      </w:pPr>
    </w:p>
    <w:p w:rsidR="00D964EB" w:rsidRPr="00FF11D8" w:rsidRDefault="00D964EB" w:rsidP="00B72170">
      <w:pPr>
        <w:pStyle w:val="21"/>
        <w:widowControl w:val="0"/>
        <w:ind w:firstLine="0"/>
        <w:rPr>
          <w:bCs/>
        </w:rPr>
      </w:pPr>
    </w:p>
    <w:p w:rsidR="00B72170" w:rsidRDefault="00B72170">
      <w:pPr>
        <w:spacing w:after="200" w:line="276" w:lineRule="auto"/>
        <w:ind w:firstLine="0"/>
        <w:jc w:val="left"/>
        <w:rPr>
          <w:bCs/>
        </w:rPr>
      </w:pPr>
      <w:r>
        <w:rPr>
          <w:bCs/>
        </w:rPr>
        <w:br w:type="page"/>
      </w:r>
    </w:p>
    <w:p w:rsidR="005D18F8" w:rsidRDefault="005D18F8" w:rsidP="005D18F8">
      <w:pPr>
        <w:widowControl w:val="0"/>
        <w:spacing w:after="200" w:line="276" w:lineRule="auto"/>
        <w:ind w:firstLine="0"/>
        <w:jc w:val="left"/>
        <w:rPr>
          <w:bCs/>
        </w:rPr>
      </w:pPr>
    </w:p>
    <w:p w:rsidR="00C043BF" w:rsidRPr="0088280E" w:rsidRDefault="00EC0698" w:rsidP="005D18F8">
      <w:pPr>
        <w:widowControl w:val="0"/>
        <w:tabs>
          <w:tab w:val="left" w:pos="9632"/>
        </w:tabs>
        <w:jc w:val="center"/>
        <w:rPr>
          <w:bCs/>
        </w:rPr>
      </w:pPr>
      <w:r w:rsidRPr="0088280E">
        <w:rPr>
          <w:bCs/>
        </w:rPr>
        <w:t xml:space="preserve">Лист актуализации </w:t>
      </w:r>
    </w:p>
    <w:p w:rsidR="00EC0698" w:rsidRPr="0088280E" w:rsidRDefault="00EC0698" w:rsidP="005D18F8">
      <w:pPr>
        <w:widowControl w:val="0"/>
        <w:tabs>
          <w:tab w:val="left" w:pos="9632"/>
        </w:tabs>
        <w:jc w:val="center"/>
        <w:rPr>
          <w:bCs/>
        </w:rPr>
      </w:pPr>
    </w:p>
    <w:p w:rsidR="00EC0698" w:rsidRDefault="00FA25B0" w:rsidP="005D18F8">
      <w:pPr>
        <w:pStyle w:val="aa"/>
        <w:widowControl w:val="0"/>
        <w:tabs>
          <w:tab w:val="left" w:pos="9632"/>
        </w:tabs>
        <w:ind w:left="0"/>
        <w:rPr>
          <w:bCs/>
        </w:rPr>
      </w:pPr>
      <w:r>
        <w:rPr>
          <w:rFonts w:eastAsiaTheme="minorHAnsi"/>
          <w:lang w:eastAsia="en-US"/>
        </w:rPr>
        <w:t>1. Ф</w:t>
      </w:r>
      <w:r w:rsidR="00EC0698" w:rsidRPr="0088280E">
        <w:rPr>
          <w:rFonts w:eastAsiaTheme="minorHAnsi"/>
          <w:lang w:eastAsia="en-US"/>
        </w:rPr>
        <w:t>е</w:t>
      </w:r>
      <w:r w:rsidR="005D18F8">
        <w:rPr>
          <w:rFonts w:eastAsiaTheme="minorHAnsi"/>
          <w:lang w:eastAsia="en-US"/>
        </w:rPr>
        <w:t>де</w:t>
      </w:r>
      <w:r w:rsidR="00EC0698" w:rsidRPr="0088280E">
        <w:rPr>
          <w:rFonts w:eastAsiaTheme="minorHAnsi"/>
          <w:lang w:eastAsia="en-US"/>
        </w:rPr>
        <w:t>ральный государственный образовательный стандарт среднего профессионального образования по специальности 09.02.07 информационные системы и программирование</w:t>
      </w:r>
      <w:r w:rsidR="00EC0698" w:rsidRPr="0088280E">
        <w:rPr>
          <w:bCs/>
        </w:rPr>
        <w:t>, утвержденный приказом Министерства образования и науки Российской Федерации от 9 декабря 2016 г. № 1547 (в ред. от 01.09.2022 г.)</w:t>
      </w:r>
    </w:p>
    <w:p w:rsidR="003C581B" w:rsidRDefault="003C581B" w:rsidP="005D18F8">
      <w:pPr>
        <w:pStyle w:val="aa"/>
        <w:widowControl w:val="0"/>
        <w:tabs>
          <w:tab w:val="left" w:pos="9632"/>
        </w:tabs>
        <w:ind w:left="0"/>
        <w:rPr>
          <w:bCs/>
        </w:rPr>
      </w:pPr>
      <w:bookmarkStart w:id="48" w:name="_GoBack"/>
      <w:bookmarkEnd w:id="48"/>
    </w:p>
    <w:sectPr w:rsidR="003C581B" w:rsidSect="0088280E">
      <w:footerReference w:type="default" r:id="rId25"/>
      <w:headerReference w:type="first" r:id="rId26"/>
      <w:footerReference w:type="first" r:id="rId27"/>
      <w:pgSz w:w="11900" w:h="16840"/>
      <w:pgMar w:top="1134" w:right="1134" w:bottom="1134" w:left="1134" w:header="510" w:footer="51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3AAA" w:rsidRDefault="00753AAA">
      <w:r>
        <w:separator/>
      </w:r>
    </w:p>
  </w:endnote>
  <w:endnote w:type="continuationSeparator" w:id="0">
    <w:p w:rsidR="00753AAA" w:rsidRDefault="00753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pitch w:val="variable"/>
    <w:sig w:usb0="00000000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39275555"/>
      <w:docPartObj>
        <w:docPartGallery w:val="Page Numbers (Bottom of Page)"/>
        <w:docPartUnique/>
      </w:docPartObj>
    </w:sdtPr>
    <w:sdtContent>
      <w:p w:rsidR="000C0ACA" w:rsidRDefault="000C0ACA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0C0ACA" w:rsidRDefault="000C0ACA" w:rsidP="0012084B">
    <w:pPr>
      <w:ind w:firstLine="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0ACA" w:rsidRDefault="000C0ACA">
    <w:pPr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0ACA" w:rsidRDefault="000C0ACA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3AAA" w:rsidRDefault="00753AAA">
      <w:r>
        <w:separator/>
      </w:r>
    </w:p>
  </w:footnote>
  <w:footnote w:type="continuationSeparator" w:id="0">
    <w:p w:rsidR="00753AAA" w:rsidRDefault="00753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0ACA" w:rsidRDefault="000C0ACA" w:rsidP="00B2775C">
    <w:pPr>
      <w:tabs>
        <w:tab w:val="left" w:leader="underscore" w:pos="9446"/>
      </w:tabs>
      <w:ind w:firstLine="0"/>
      <w:jc w:val="center"/>
    </w:pPr>
  </w:p>
  <w:p w:rsidR="000C0ACA" w:rsidRDefault="000C0ACA" w:rsidP="00B2775C">
    <w:pPr>
      <w:tabs>
        <w:tab w:val="left" w:leader="underscore" w:pos="9446"/>
      </w:tabs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0ACA" w:rsidRDefault="000C0ACA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16DDC"/>
    <w:multiLevelType w:val="multilevel"/>
    <w:tmpl w:val="AE1045F8"/>
    <w:lvl w:ilvl="0">
      <w:start w:val="3"/>
      <w:numFmt w:val="decimal"/>
      <w:lvlText w:val="1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A61603"/>
    <w:multiLevelType w:val="hybridMultilevel"/>
    <w:tmpl w:val="27BE12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3C297D"/>
    <w:multiLevelType w:val="multilevel"/>
    <w:tmpl w:val="BD3EA8D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7213FB"/>
    <w:multiLevelType w:val="multilevel"/>
    <w:tmpl w:val="682E353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507A98"/>
    <w:multiLevelType w:val="multilevel"/>
    <w:tmpl w:val="B6DE0574"/>
    <w:lvl w:ilvl="0">
      <w:start w:val="2"/>
      <w:numFmt w:val="decimal"/>
      <w:lvlText w:val="3.2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21E413C"/>
    <w:multiLevelType w:val="multilevel"/>
    <w:tmpl w:val="A7D6620A"/>
    <w:styleLink w:val="a"/>
    <w:lvl w:ilvl="0">
      <w:start w:val="1"/>
      <w:numFmt w:val="bullet"/>
      <w:lvlText w:val="‒"/>
      <w:lvlJc w:val="left"/>
      <w:pPr>
        <w:tabs>
          <w:tab w:val="num" w:pos="357"/>
        </w:tabs>
        <w:ind w:left="-32767" w:firstLine="32767"/>
      </w:pPr>
      <w:rPr>
        <w:rFonts w:ascii="Times New Roman" w:hAnsi="Times New Roman" w:cs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271A2F"/>
    <w:multiLevelType w:val="hybridMultilevel"/>
    <w:tmpl w:val="518244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065185"/>
    <w:multiLevelType w:val="multilevel"/>
    <w:tmpl w:val="55A04D6A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3622F47"/>
    <w:multiLevelType w:val="hybridMultilevel"/>
    <w:tmpl w:val="F4F0509E"/>
    <w:lvl w:ilvl="0" w:tplc="D7C0A0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547188"/>
    <w:multiLevelType w:val="multilevel"/>
    <w:tmpl w:val="7234C55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7B87F16"/>
    <w:multiLevelType w:val="multilevel"/>
    <w:tmpl w:val="68E6CDC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BC13EA9"/>
    <w:multiLevelType w:val="hybridMultilevel"/>
    <w:tmpl w:val="2814E1C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3BB385C"/>
    <w:multiLevelType w:val="multilevel"/>
    <w:tmpl w:val="A3A6AF9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CCF08DA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E23731F"/>
    <w:multiLevelType w:val="multilevel"/>
    <w:tmpl w:val="5CF2361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04F5AD1"/>
    <w:multiLevelType w:val="multilevel"/>
    <w:tmpl w:val="784C5AE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13435BF"/>
    <w:multiLevelType w:val="multilevel"/>
    <w:tmpl w:val="574A235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53E1C85"/>
    <w:multiLevelType w:val="multilevel"/>
    <w:tmpl w:val="8F82F81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55A6268"/>
    <w:multiLevelType w:val="multilevel"/>
    <w:tmpl w:val="D4F0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F7378"/>
    <w:multiLevelType w:val="multilevel"/>
    <w:tmpl w:val="0C9E77A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7456AFB"/>
    <w:multiLevelType w:val="multilevel"/>
    <w:tmpl w:val="BC580EE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8453657"/>
    <w:multiLevelType w:val="hybridMultilevel"/>
    <w:tmpl w:val="A754D9EA"/>
    <w:lvl w:ilvl="0" w:tplc="EF56394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8813FB6"/>
    <w:multiLevelType w:val="multilevel"/>
    <w:tmpl w:val="E782EB7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8CF7855"/>
    <w:multiLevelType w:val="multilevel"/>
    <w:tmpl w:val="56E041A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9773088"/>
    <w:multiLevelType w:val="multilevel"/>
    <w:tmpl w:val="12A4608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E7F14B2"/>
    <w:multiLevelType w:val="multilevel"/>
    <w:tmpl w:val="565EE93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F036F3E"/>
    <w:multiLevelType w:val="hybridMultilevel"/>
    <w:tmpl w:val="EB66678C"/>
    <w:lvl w:ilvl="0" w:tplc="EF5639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2141A3E"/>
    <w:multiLevelType w:val="multilevel"/>
    <w:tmpl w:val="009240A2"/>
    <w:lvl w:ilvl="0">
      <w:start w:val="3"/>
      <w:numFmt w:val="decimal"/>
      <w:lvlText w:val="3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32D1D00"/>
    <w:multiLevelType w:val="multilevel"/>
    <w:tmpl w:val="8DDEF18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3E128AE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7BB75AC"/>
    <w:multiLevelType w:val="multilevel"/>
    <w:tmpl w:val="560A3EC0"/>
    <w:lvl w:ilvl="0">
      <w:start w:val="3"/>
      <w:numFmt w:val="decimal"/>
      <w:lvlText w:val="1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83076B4"/>
    <w:multiLevelType w:val="multilevel"/>
    <w:tmpl w:val="52504872"/>
    <w:lvl w:ilvl="0">
      <w:start w:val="2"/>
      <w:numFmt w:val="decimal"/>
      <w:lvlText w:val="3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E7A36D6"/>
    <w:multiLevelType w:val="hybridMultilevel"/>
    <w:tmpl w:val="FB326706"/>
    <w:lvl w:ilvl="0" w:tplc="EF5639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1110AEA"/>
    <w:multiLevelType w:val="multilevel"/>
    <w:tmpl w:val="DD18792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1565938"/>
    <w:multiLevelType w:val="multilevel"/>
    <w:tmpl w:val="E90AAC9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6EF2DBE"/>
    <w:multiLevelType w:val="hybridMultilevel"/>
    <w:tmpl w:val="11462412"/>
    <w:lvl w:ilvl="0" w:tplc="A36E61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8B40209"/>
    <w:multiLevelType w:val="multilevel"/>
    <w:tmpl w:val="8DB2912A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AF218E5"/>
    <w:multiLevelType w:val="multilevel"/>
    <w:tmpl w:val="766C88B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E20184F"/>
    <w:multiLevelType w:val="hybridMultilevel"/>
    <w:tmpl w:val="8D8A6160"/>
    <w:lvl w:ilvl="0" w:tplc="EF5639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5BA3C16"/>
    <w:multiLevelType w:val="multilevel"/>
    <w:tmpl w:val="9788C12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D2C474E"/>
    <w:multiLevelType w:val="multilevel"/>
    <w:tmpl w:val="8096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036C5D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0"/>
  </w:num>
  <w:num w:numId="5">
    <w:abstractNumId w:val="25"/>
  </w:num>
  <w:num w:numId="6">
    <w:abstractNumId w:val="19"/>
  </w:num>
  <w:num w:numId="7">
    <w:abstractNumId w:val="4"/>
  </w:num>
  <w:num w:numId="8">
    <w:abstractNumId w:val="13"/>
  </w:num>
  <w:num w:numId="9">
    <w:abstractNumId w:val="41"/>
  </w:num>
  <w:num w:numId="10">
    <w:abstractNumId w:val="27"/>
  </w:num>
  <w:num w:numId="11">
    <w:abstractNumId w:val="39"/>
  </w:num>
  <w:num w:numId="12">
    <w:abstractNumId w:val="3"/>
  </w:num>
  <w:num w:numId="13">
    <w:abstractNumId w:val="33"/>
  </w:num>
  <w:num w:numId="14">
    <w:abstractNumId w:val="16"/>
  </w:num>
  <w:num w:numId="15">
    <w:abstractNumId w:val="23"/>
  </w:num>
  <w:num w:numId="16">
    <w:abstractNumId w:val="10"/>
  </w:num>
  <w:num w:numId="17">
    <w:abstractNumId w:val="34"/>
  </w:num>
  <w:num w:numId="18">
    <w:abstractNumId w:val="17"/>
  </w:num>
  <w:num w:numId="19">
    <w:abstractNumId w:val="22"/>
  </w:num>
  <w:num w:numId="20">
    <w:abstractNumId w:val="1"/>
  </w:num>
  <w:num w:numId="21">
    <w:abstractNumId w:val="35"/>
  </w:num>
  <w:num w:numId="22">
    <w:abstractNumId w:val="38"/>
  </w:num>
  <w:num w:numId="23">
    <w:abstractNumId w:val="32"/>
  </w:num>
  <w:num w:numId="24">
    <w:abstractNumId w:val="26"/>
  </w:num>
  <w:num w:numId="25">
    <w:abstractNumId w:val="11"/>
  </w:num>
  <w:num w:numId="26">
    <w:abstractNumId w:val="6"/>
  </w:num>
  <w:num w:numId="27">
    <w:abstractNumId w:val="29"/>
  </w:num>
  <w:num w:numId="28">
    <w:abstractNumId w:val="21"/>
  </w:num>
  <w:num w:numId="29">
    <w:abstractNumId w:val="2"/>
  </w:num>
  <w:num w:numId="30">
    <w:abstractNumId w:val="20"/>
  </w:num>
  <w:num w:numId="31">
    <w:abstractNumId w:val="28"/>
  </w:num>
  <w:num w:numId="32">
    <w:abstractNumId w:val="12"/>
  </w:num>
  <w:num w:numId="33">
    <w:abstractNumId w:val="14"/>
  </w:num>
  <w:num w:numId="34">
    <w:abstractNumId w:val="24"/>
  </w:num>
  <w:num w:numId="35">
    <w:abstractNumId w:val="37"/>
  </w:num>
  <w:num w:numId="36">
    <w:abstractNumId w:val="15"/>
  </w:num>
  <w:num w:numId="37">
    <w:abstractNumId w:val="30"/>
  </w:num>
  <w:num w:numId="38">
    <w:abstractNumId w:val="36"/>
  </w:num>
  <w:num w:numId="39">
    <w:abstractNumId w:val="31"/>
  </w:num>
  <w:num w:numId="40">
    <w:abstractNumId w:val="8"/>
  </w:num>
  <w:num w:numId="41">
    <w:abstractNumId w:val="40"/>
  </w:num>
  <w:num w:numId="42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82B"/>
    <w:rsid w:val="00007B7A"/>
    <w:rsid w:val="0002117F"/>
    <w:rsid w:val="000244BB"/>
    <w:rsid w:val="00026A29"/>
    <w:rsid w:val="000551B0"/>
    <w:rsid w:val="00060244"/>
    <w:rsid w:val="000714D7"/>
    <w:rsid w:val="00084F4A"/>
    <w:rsid w:val="000905FD"/>
    <w:rsid w:val="000A4BE1"/>
    <w:rsid w:val="000B39E2"/>
    <w:rsid w:val="000C0ACA"/>
    <w:rsid w:val="000D49F0"/>
    <w:rsid w:val="000E3C75"/>
    <w:rsid w:val="000E4574"/>
    <w:rsid w:val="000E4E6B"/>
    <w:rsid w:val="000F5EFD"/>
    <w:rsid w:val="000F6E71"/>
    <w:rsid w:val="0010119D"/>
    <w:rsid w:val="00102B12"/>
    <w:rsid w:val="0011286E"/>
    <w:rsid w:val="0012084B"/>
    <w:rsid w:val="00125285"/>
    <w:rsid w:val="00134588"/>
    <w:rsid w:val="0015471D"/>
    <w:rsid w:val="001566B2"/>
    <w:rsid w:val="00170ACB"/>
    <w:rsid w:val="001905A2"/>
    <w:rsid w:val="00191517"/>
    <w:rsid w:val="001B0F09"/>
    <w:rsid w:val="001B4ACD"/>
    <w:rsid w:val="001B73C1"/>
    <w:rsid w:val="001C0553"/>
    <w:rsid w:val="001C4527"/>
    <w:rsid w:val="001C5E38"/>
    <w:rsid w:val="001C6446"/>
    <w:rsid w:val="001C72A3"/>
    <w:rsid w:val="001D0448"/>
    <w:rsid w:val="001D2318"/>
    <w:rsid w:val="001D24AB"/>
    <w:rsid w:val="001D7153"/>
    <w:rsid w:val="001E33AF"/>
    <w:rsid w:val="001F4E04"/>
    <w:rsid w:val="00222CDE"/>
    <w:rsid w:val="0024142E"/>
    <w:rsid w:val="00254855"/>
    <w:rsid w:val="00262065"/>
    <w:rsid w:val="002728BD"/>
    <w:rsid w:val="00281FB1"/>
    <w:rsid w:val="002904DC"/>
    <w:rsid w:val="00292E60"/>
    <w:rsid w:val="002A58EE"/>
    <w:rsid w:val="002C167C"/>
    <w:rsid w:val="002D24AD"/>
    <w:rsid w:val="002D3928"/>
    <w:rsid w:val="002E1597"/>
    <w:rsid w:val="002F0DE4"/>
    <w:rsid w:val="002F5EFC"/>
    <w:rsid w:val="00302CED"/>
    <w:rsid w:val="0030485D"/>
    <w:rsid w:val="003331C2"/>
    <w:rsid w:val="00336185"/>
    <w:rsid w:val="0034051B"/>
    <w:rsid w:val="00350EEA"/>
    <w:rsid w:val="003650F5"/>
    <w:rsid w:val="00365C5A"/>
    <w:rsid w:val="00370E80"/>
    <w:rsid w:val="003722BA"/>
    <w:rsid w:val="003733F0"/>
    <w:rsid w:val="00376EBC"/>
    <w:rsid w:val="0038652B"/>
    <w:rsid w:val="00392054"/>
    <w:rsid w:val="003924A0"/>
    <w:rsid w:val="0039542B"/>
    <w:rsid w:val="003B797A"/>
    <w:rsid w:val="003C0D56"/>
    <w:rsid w:val="003C581B"/>
    <w:rsid w:val="003C7299"/>
    <w:rsid w:val="003D45D1"/>
    <w:rsid w:val="003E3039"/>
    <w:rsid w:val="003F3BC1"/>
    <w:rsid w:val="003F742C"/>
    <w:rsid w:val="00403A84"/>
    <w:rsid w:val="004151DB"/>
    <w:rsid w:val="00417F06"/>
    <w:rsid w:val="004350BE"/>
    <w:rsid w:val="00460C5E"/>
    <w:rsid w:val="00462748"/>
    <w:rsid w:val="00471E13"/>
    <w:rsid w:val="00481F1A"/>
    <w:rsid w:val="00490800"/>
    <w:rsid w:val="00494211"/>
    <w:rsid w:val="00497293"/>
    <w:rsid w:val="004A73AC"/>
    <w:rsid w:val="004B3DB9"/>
    <w:rsid w:val="004B725B"/>
    <w:rsid w:val="004C782B"/>
    <w:rsid w:val="004D07E6"/>
    <w:rsid w:val="00520CC3"/>
    <w:rsid w:val="00535052"/>
    <w:rsid w:val="00535EFC"/>
    <w:rsid w:val="00544FDE"/>
    <w:rsid w:val="0054584F"/>
    <w:rsid w:val="0055798A"/>
    <w:rsid w:val="0056519A"/>
    <w:rsid w:val="00566875"/>
    <w:rsid w:val="00567935"/>
    <w:rsid w:val="0057651E"/>
    <w:rsid w:val="005811CE"/>
    <w:rsid w:val="00581DB9"/>
    <w:rsid w:val="005A0E15"/>
    <w:rsid w:val="005A355B"/>
    <w:rsid w:val="005A3FF6"/>
    <w:rsid w:val="005A46EC"/>
    <w:rsid w:val="005B404C"/>
    <w:rsid w:val="005D18F8"/>
    <w:rsid w:val="005D725A"/>
    <w:rsid w:val="005E06CD"/>
    <w:rsid w:val="005E0CF5"/>
    <w:rsid w:val="005E674E"/>
    <w:rsid w:val="006046E9"/>
    <w:rsid w:val="00612196"/>
    <w:rsid w:val="00652D7C"/>
    <w:rsid w:val="00662740"/>
    <w:rsid w:val="0066315B"/>
    <w:rsid w:val="0068641B"/>
    <w:rsid w:val="006927BA"/>
    <w:rsid w:val="006A2F81"/>
    <w:rsid w:val="006B48F8"/>
    <w:rsid w:val="006D3529"/>
    <w:rsid w:val="006D6924"/>
    <w:rsid w:val="006E0E87"/>
    <w:rsid w:val="006F2DFB"/>
    <w:rsid w:val="00711028"/>
    <w:rsid w:val="0071110A"/>
    <w:rsid w:val="007114D4"/>
    <w:rsid w:val="00715B26"/>
    <w:rsid w:val="00726CFD"/>
    <w:rsid w:val="007364E2"/>
    <w:rsid w:val="00736D71"/>
    <w:rsid w:val="00742E16"/>
    <w:rsid w:val="00744A5C"/>
    <w:rsid w:val="00753AAA"/>
    <w:rsid w:val="007716B6"/>
    <w:rsid w:val="00786383"/>
    <w:rsid w:val="007A073D"/>
    <w:rsid w:val="007B259D"/>
    <w:rsid w:val="007B7AD9"/>
    <w:rsid w:val="007C347C"/>
    <w:rsid w:val="007D1CAD"/>
    <w:rsid w:val="007D6703"/>
    <w:rsid w:val="007E1AEF"/>
    <w:rsid w:val="007E3ACC"/>
    <w:rsid w:val="007F77A1"/>
    <w:rsid w:val="00841037"/>
    <w:rsid w:val="00842362"/>
    <w:rsid w:val="00847D78"/>
    <w:rsid w:val="00861942"/>
    <w:rsid w:val="0086305D"/>
    <w:rsid w:val="00864CB5"/>
    <w:rsid w:val="00872AED"/>
    <w:rsid w:val="0088280E"/>
    <w:rsid w:val="008921D0"/>
    <w:rsid w:val="00892F55"/>
    <w:rsid w:val="00894DC3"/>
    <w:rsid w:val="00897CEB"/>
    <w:rsid w:val="008A2336"/>
    <w:rsid w:val="008B7418"/>
    <w:rsid w:val="008C1E88"/>
    <w:rsid w:val="008D2D1C"/>
    <w:rsid w:val="0090289B"/>
    <w:rsid w:val="00934287"/>
    <w:rsid w:val="00934646"/>
    <w:rsid w:val="00936400"/>
    <w:rsid w:val="00955935"/>
    <w:rsid w:val="00956339"/>
    <w:rsid w:val="00956CF6"/>
    <w:rsid w:val="00961A2A"/>
    <w:rsid w:val="00975E32"/>
    <w:rsid w:val="00992D84"/>
    <w:rsid w:val="009A098D"/>
    <w:rsid w:val="009A20DE"/>
    <w:rsid w:val="009B5F6E"/>
    <w:rsid w:val="009B7928"/>
    <w:rsid w:val="009C3FC9"/>
    <w:rsid w:val="009C4825"/>
    <w:rsid w:val="009E1B7C"/>
    <w:rsid w:val="009F55AA"/>
    <w:rsid w:val="009F5D0D"/>
    <w:rsid w:val="00A01672"/>
    <w:rsid w:val="00A12D36"/>
    <w:rsid w:val="00A21A2A"/>
    <w:rsid w:val="00A37EE7"/>
    <w:rsid w:val="00A6513C"/>
    <w:rsid w:val="00A81C01"/>
    <w:rsid w:val="00A9424B"/>
    <w:rsid w:val="00A94E43"/>
    <w:rsid w:val="00AA63D9"/>
    <w:rsid w:val="00AC1212"/>
    <w:rsid w:val="00AC683B"/>
    <w:rsid w:val="00AD02C4"/>
    <w:rsid w:val="00AD078D"/>
    <w:rsid w:val="00AD4ADB"/>
    <w:rsid w:val="00B01FCD"/>
    <w:rsid w:val="00B03293"/>
    <w:rsid w:val="00B155C3"/>
    <w:rsid w:val="00B15628"/>
    <w:rsid w:val="00B21EE9"/>
    <w:rsid w:val="00B26AEF"/>
    <w:rsid w:val="00B2775C"/>
    <w:rsid w:val="00B32B8F"/>
    <w:rsid w:val="00B36836"/>
    <w:rsid w:val="00B408C2"/>
    <w:rsid w:val="00B529A1"/>
    <w:rsid w:val="00B5465B"/>
    <w:rsid w:val="00B54E8D"/>
    <w:rsid w:val="00B60861"/>
    <w:rsid w:val="00B65951"/>
    <w:rsid w:val="00B71803"/>
    <w:rsid w:val="00B72170"/>
    <w:rsid w:val="00B80586"/>
    <w:rsid w:val="00B80790"/>
    <w:rsid w:val="00B80CBD"/>
    <w:rsid w:val="00B84752"/>
    <w:rsid w:val="00B85639"/>
    <w:rsid w:val="00BA40E0"/>
    <w:rsid w:val="00BC057D"/>
    <w:rsid w:val="00BC55A2"/>
    <w:rsid w:val="00BD3C5F"/>
    <w:rsid w:val="00BE43B3"/>
    <w:rsid w:val="00BF3256"/>
    <w:rsid w:val="00C0185C"/>
    <w:rsid w:val="00C043BF"/>
    <w:rsid w:val="00C0575A"/>
    <w:rsid w:val="00C142DC"/>
    <w:rsid w:val="00C243EF"/>
    <w:rsid w:val="00C25F38"/>
    <w:rsid w:val="00C3245F"/>
    <w:rsid w:val="00C32A7F"/>
    <w:rsid w:val="00C37923"/>
    <w:rsid w:val="00C47D48"/>
    <w:rsid w:val="00C74097"/>
    <w:rsid w:val="00C8560A"/>
    <w:rsid w:val="00CB28FE"/>
    <w:rsid w:val="00CC3655"/>
    <w:rsid w:val="00CD2E16"/>
    <w:rsid w:val="00CD5CBF"/>
    <w:rsid w:val="00CD7F77"/>
    <w:rsid w:val="00CE298E"/>
    <w:rsid w:val="00D026B8"/>
    <w:rsid w:val="00D119F7"/>
    <w:rsid w:val="00D17E33"/>
    <w:rsid w:val="00D24464"/>
    <w:rsid w:val="00D271C2"/>
    <w:rsid w:val="00D36602"/>
    <w:rsid w:val="00D40A86"/>
    <w:rsid w:val="00D422E2"/>
    <w:rsid w:val="00D51D33"/>
    <w:rsid w:val="00D52DA1"/>
    <w:rsid w:val="00D54A60"/>
    <w:rsid w:val="00D6634A"/>
    <w:rsid w:val="00D73B53"/>
    <w:rsid w:val="00D81286"/>
    <w:rsid w:val="00D84C66"/>
    <w:rsid w:val="00D92401"/>
    <w:rsid w:val="00D964EB"/>
    <w:rsid w:val="00D96CA7"/>
    <w:rsid w:val="00D973FB"/>
    <w:rsid w:val="00DA5BC5"/>
    <w:rsid w:val="00DB6A39"/>
    <w:rsid w:val="00DC7299"/>
    <w:rsid w:val="00DD0088"/>
    <w:rsid w:val="00DF1A68"/>
    <w:rsid w:val="00E047D0"/>
    <w:rsid w:val="00E27FC6"/>
    <w:rsid w:val="00E3341A"/>
    <w:rsid w:val="00E346A4"/>
    <w:rsid w:val="00E40762"/>
    <w:rsid w:val="00E46E00"/>
    <w:rsid w:val="00E52DD0"/>
    <w:rsid w:val="00E752C6"/>
    <w:rsid w:val="00E75A69"/>
    <w:rsid w:val="00E95A6F"/>
    <w:rsid w:val="00E96CC8"/>
    <w:rsid w:val="00EC0698"/>
    <w:rsid w:val="00EC340C"/>
    <w:rsid w:val="00EC65DC"/>
    <w:rsid w:val="00ED1CA8"/>
    <w:rsid w:val="00ED74B5"/>
    <w:rsid w:val="00EF20A7"/>
    <w:rsid w:val="00F02B23"/>
    <w:rsid w:val="00F216B8"/>
    <w:rsid w:val="00F24DF4"/>
    <w:rsid w:val="00F52B31"/>
    <w:rsid w:val="00F54785"/>
    <w:rsid w:val="00F56F7E"/>
    <w:rsid w:val="00F5714E"/>
    <w:rsid w:val="00F6306F"/>
    <w:rsid w:val="00F6743E"/>
    <w:rsid w:val="00F85B97"/>
    <w:rsid w:val="00FA25B0"/>
    <w:rsid w:val="00FA5949"/>
    <w:rsid w:val="00FC1C11"/>
    <w:rsid w:val="00FC4D23"/>
    <w:rsid w:val="00FE0087"/>
    <w:rsid w:val="00FE39C3"/>
    <w:rsid w:val="00FE5236"/>
    <w:rsid w:val="00FF11D8"/>
    <w:rsid w:val="00FF1365"/>
    <w:rsid w:val="00FF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7D20C3"/>
  <w15:docId w15:val="{0B29B103-81AE-49DF-B3DB-8F570E42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Обычный РП"/>
    <w:qFormat/>
    <w:rsid w:val="0055798A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4C782B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0"/>
    <w:next w:val="a0"/>
    <w:link w:val="20"/>
    <w:unhideWhenUsed/>
    <w:qFormat/>
    <w:rsid w:val="004C782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E303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qFormat/>
    <w:rsid w:val="00CD7F77"/>
    <w:pPr>
      <w:keepNext/>
      <w:spacing w:before="240" w:after="60"/>
      <w:ind w:firstLine="0"/>
      <w:jc w:val="left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CD7F77"/>
    <w:pPr>
      <w:widowControl w:val="0"/>
      <w:spacing w:before="240" w:after="60"/>
      <w:ind w:firstLine="0"/>
      <w:jc w:val="left"/>
      <w:outlineLvl w:val="4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1 Уровень РП"/>
    <w:basedOn w:val="a0"/>
    <w:qFormat/>
    <w:rsid w:val="00D52DA1"/>
    <w:pPr>
      <w:ind w:firstLine="0"/>
      <w:jc w:val="center"/>
    </w:pPr>
    <w:rPr>
      <w:b/>
      <w:caps/>
    </w:rPr>
  </w:style>
  <w:style w:type="paragraph" w:customStyle="1" w:styleId="12">
    <w:name w:val="а1 Оглавление РП"/>
    <w:basedOn w:val="13"/>
    <w:qFormat/>
    <w:rsid w:val="003D45D1"/>
    <w:pPr>
      <w:spacing w:after="0"/>
      <w:ind w:firstLine="0"/>
    </w:pPr>
  </w:style>
  <w:style w:type="paragraph" w:customStyle="1" w:styleId="21">
    <w:name w:val="2 Уровень РП"/>
    <w:basedOn w:val="a0"/>
    <w:qFormat/>
    <w:rsid w:val="00D52DA1"/>
    <w:rPr>
      <w:b/>
    </w:rPr>
  </w:style>
  <w:style w:type="paragraph" w:customStyle="1" w:styleId="31">
    <w:name w:val="3 Уровнь РП"/>
    <w:basedOn w:val="a0"/>
    <w:qFormat/>
    <w:rsid w:val="00CB28FE"/>
    <w:pPr>
      <w:spacing w:line="480" w:lineRule="auto"/>
    </w:pPr>
    <w:rPr>
      <w:b/>
    </w:rPr>
  </w:style>
  <w:style w:type="character" w:customStyle="1" w:styleId="10">
    <w:name w:val="Заголовок 1 Знак"/>
    <w:basedOn w:val="a1"/>
    <w:link w:val="1"/>
    <w:rsid w:val="004C782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rsid w:val="004C782B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paragraph" w:customStyle="1" w:styleId="22">
    <w:name w:val="а2 Оглавление РП"/>
    <w:basedOn w:val="23"/>
    <w:qFormat/>
    <w:rsid w:val="003D45D1"/>
    <w:pPr>
      <w:spacing w:after="0"/>
      <w:ind w:left="709" w:firstLine="0"/>
    </w:pPr>
  </w:style>
  <w:style w:type="paragraph" w:styleId="13">
    <w:name w:val="toc 1"/>
    <w:basedOn w:val="a0"/>
    <w:next w:val="a0"/>
    <w:autoRedefine/>
    <w:uiPriority w:val="39"/>
    <w:unhideWhenUsed/>
    <w:rsid w:val="003D45D1"/>
    <w:pPr>
      <w:spacing w:after="100"/>
    </w:pPr>
  </w:style>
  <w:style w:type="paragraph" w:customStyle="1" w:styleId="a4">
    <w:name w:val="Оглавление РП Заголовок"/>
    <w:qFormat/>
    <w:rsid w:val="003D45D1"/>
    <w:pPr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ru-RU"/>
    </w:rPr>
  </w:style>
  <w:style w:type="paragraph" w:styleId="23">
    <w:name w:val="toc 2"/>
    <w:basedOn w:val="a0"/>
    <w:next w:val="a0"/>
    <w:autoRedefine/>
    <w:uiPriority w:val="39"/>
    <w:unhideWhenUsed/>
    <w:rsid w:val="003D45D1"/>
    <w:pPr>
      <w:spacing w:after="100"/>
      <w:ind w:left="240"/>
    </w:pPr>
  </w:style>
  <w:style w:type="numbering" w:customStyle="1" w:styleId="a">
    <w:name w:val="Список нумер РП"/>
    <w:basedOn w:val="a3"/>
    <w:uiPriority w:val="99"/>
    <w:rsid w:val="007B7AD9"/>
    <w:pPr>
      <w:numPr>
        <w:numId w:val="1"/>
      </w:numPr>
    </w:pPr>
  </w:style>
  <w:style w:type="paragraph" w:styleId="a5">
    <w:name w:val="footnote text"/>
    <w:basedOn w:val="a0"/>
    <w:link w:val="a6"/>
    <w:semiHidden/>
    <w:rsid w:val="004C782B"/>
    <w:rPr>
      <w:sz w:val="20"/>
      <w:szCs w:val="20"/>
    </w:rPr>
  </w:style>
  <w:style w:type="character" w:customStyle="1" w:styleId="a6">
    <w:name w:val="Текст сноски Знак"/>
    <w:basedOn w:val="a1"/>
    <w:link w:val="a5"/>
    <w:semiHidden/>
    <w:rsid w:val="004C782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semiHidden/>
    <w:rsid w:val="004C782B"/>
    <w:rPr>
      <w:vertAlign w:val="superscript"/>
    </w:rPr>
  </w:style>
  <w:style w:type="paragraph" w:styleId="a8">
    <w:name w:val="Balloon Text"/>
    <w:basedOn w:val="a0"/>
    <w:link w:val="a9"/>
    <w:uiPriority w:val="99"/>
    <w:semiHidden/>
    <w:rsid w:val="004C782B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4C782B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List Paragraph"/>
    <w:basedOn w:val="a0"/>
    <w:link w:val="ab"/>
    <w:uiPriority w:val="34"/>
    <w:qFormat/>
    <w:rsid w:val="007B7AD9"/>
    <w:pPr>
      <w:ind w:left="720"/>
      <w:contextualSpacing/>
    </w:pPr>
  </w:style>
  <w:style w:type="character" w:styleId="ac">
    <w:name w:val="annotation reference"/>
    <w:semiHidden/>
    <w:rsid w:val="004C782B"/>
    <w:rPr>
      <w:sz w:val="16"/>
      <w:szCs w:val="16"/>
    </w:rPr>
  </w:style>
  <w:style w:type="paragraph" w:styleId="ad">
    <w:name w:val="annotation text"/>
    <w:basedOn w:val="a0"/>
    <w:link w:val="ae"/>
    <w:semiHidden/>
    <w:rsid w:val="004C782B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semiHidden/>
    <w:rsid w:val="004C782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semiHidden/>
    <w:rsid w:val="004C782B"/>
    <w:rPr>
      <w:b/>
      <w:bCs/>
    </w:rPr>
  </w:style>
  <w:style w:type="character" w:customStyle="1" w:styleId="af0">
    <w:name w:val="Тема примечания Знак"/>
    <w:basedOn w:val="ae"/>
    <w:link w:val="af"/>
    <w:semiHidden/>
    <w:rsid w:val="004C782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f1">
    <w:name w:val="Table Grid"/>
    <w:basedOn w:val="a2"/>
    <w:uiPriority w:val="59"/>
    <w:rsid w:val="004C7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Grid 1"/>
    <w:basedOn w:val="a2"/>
    <w:rsid w:val="004C7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30">
    <w:name w:val="Заголовок 3 Знак"/>
    <w:basedOn w:val="a1"/>
    <w:link w:val="3"/>
    <w:uiPriority w:val="9"/>
    <w:semiHidden/>
    <w:rsid w:val="003E303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af2">
    <w:name w:val="TOC Heading"/>
    <w:basedOn w:val="1"/>
    <w:next w:val="a0"/>
    <w:uiPriority w:val="39"/>
    <w:semiHidden/>
    <w:unhideWhenUsed/>
    <w:qFormat/>
    <w:rsid w:val="00D24464"/>
    <w:pPr>
      <w:keepLines/>
      <w:autoSpaceDE/>
      <w:autoSpaceDN/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15">
    <w:name w:val="Заголовок №1_"/>
    <w:basedOn w:val="a1"/>
    <w:link w:val="16"/>
    <w:rsid w:val="002C167C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6">
    <w:name w:val="Заголовок №1"/>
    <w:basedOn w:val="a0"/>
    <w:link w:val="15"/>
    <w:qFormat/>
    <w:rsid w:val="002C167C"/>
    <w:pPr>
      <w:widowControl w:val="0"/>
      <w:shd w:val="clear" w:color="auto" w:fill="FFFFFF"/>
      <w:spacing w:after="360" w:line="0" w:lineRule="atLeast"/>
      <w:ind w:firstLine="0"/>
      <w:outlineLvl w:val="0"/>
    </w:pPr>
    <w:rPr>
      <w:b/>
      <w:bCs/>
      <w:sz w:val="22"/>
      <w:szCs w:val="22"/>
      <w:lang w:eastAsia="en-US"/>
    </w:rPr>
  </w:style>
  <w:style w:type="character" w:customStyle="1" w:styleId="40">
    <w:name w:val="Заголовок 4 Знак"/>
    <w:basedOn w:val="a1"/>
    <w:link w:val="4"/>
    <w:rsid w:val="00CD7F7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rsid w:val="00CD7F77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Style32">
    <w:name w:val="Style32"/>
    <w:basedOn w:val="a0"/>
    <w:rsid w:val="00CD7F77"/>
    <w:pPr>
      <w:widowControl w:val="0"/>
      <w:autoSpaceDE w:val="0"/>
      <w:autoSpaceDN w:val="0"/>
      <w:adjustRightInd w:val="0"/>
      <w:spacing w:line="416" w:lineRule="exact"/>
      <w:ind w:firstLine="703"/>
    </w:pPr>
  </w:style>
  <w:style w:type="character" w:styleId="af3">
    <w:name w:val="Strong"/>
    <w:basedOn w:val="a1"/>
    <w:uiPriority w:val="22"/>
    <w:qFormat/>
    <w:rsid w:val="00CD7F77"/>
    <w:rPr>
      <w:b/>
      <w:bCs/>
    </w:rPr>
  </w:style>
  <w:style w:type="character" w:customStyle="1" w:styleId="FontStyle51">
    <w:name w:val="Font Style51"/>
    <w:rsid w:val="00CD7F77"/>
    <w:rPr>
      <w:rFonts w:ascii="Times New Roman" w:hAnsi="Times New Roman" w:cs="Times New Roman"/>
      <w:sz w:val="22"/>
      <w:szCs w:val="22"/>
    </w:rPr>
  </w:style>
  <w:style w:type="paragraph" w:styleId="32">
    <w:name w:val="toc 3"/>
    <w:basedOn w:val="a0"/>
    <w:next w:val="a0"/>
    <w:autoRedefine/>
    <w:uiPriority w:val="39"/>
    <w:unhideWhenUsed/>
    <w:rsid w:val="00CD7F77"/>
    <w:pPr>
      <w:ind w:left="24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CD7F77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unhideWhenUsed/>
    <w:rsid w:val="00CD7F77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CD7F77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CD7F77"/>
    <w:pPr>
      <w:ind w:left="1200"/>
      <w:jc w:val="left"/>
    </w:pPr>
    <w:rPr>
      <w:rFonts w:asciiTheme="minorHAnsi" w:hAnsiTheme="minorHAnsi"/>
      <w:sz w:val="20"/>
      <w:szCs w:val="20"/>
    </w:rPr>
  </w:style>
  <w:style w:type="character" w:styleId="af4">
    <w:name w:val="Book Title"/>
    <w:basedOn w:val="a1"/>
    <w:uiPriority w:val="33"/>
    <w:qFormat/>
    <w:rsid w:val="00CD7F77"/>
    <w:rPr>
      <w:b/>
      <w:bCs/>
      <w:smallCaps/>
      <w:spacing w:val="5"/>
    </w:rPr>
  </w:style>
  <w:style w:type="paragraph" w:styleId="8">
    <w:name w:val="toc 8"/>
    <w:basedOn w:val="a0"/>
    <w:next w:val="a0"/>
    <w:autoRedefine/>
    <w:uiPriority w:val="39"/>
    <w:unhideWhenUsed/>
    <w:rsid w:val="00CD7F77"/>
    <w:pPr>
      <w:ind w:left="1440"/>
      <w:jc w:val="left"/>
    </w:pPr>
    <w:rPr>
      <w:rFonts w:asciiTheme="minorHAnsi" w:hAnsiTheme="minorHAnsi"/>
      <w:sz w:val="20"/>
      <w:szCs w:val="20"/>
    </w:rPr>
  </w:style>
  <w:style w:type="character" w:styleId="af5">
    <w:name w:val="page number"/>
    <w:basedOn w:val="a1"/>
    <w:rsid w:val="00CD7F77"/>
    <w:rPr>
      <w:rFonts w:ascii="Times New Roman" w:hAnsi="Times New Roman"/>
      <w:sz w:val="22"/>
    </w:rPr>
  </w:style>
  <w:style w:type="paragraph" w:styleId="9">
    <w:name w:val="toc 9"/>
    <w:basedOn w:val="a0"/>
    <w:next w:val="a0"/>
    <w:autoRedefine/>
    <w:uiPriority w:val="39"/>
    <w:unhideWhenUsed/>
    <w:rsid w:val="00CD7F77"/>
    <w:pPr>
      <w:ind w:left="1680"/>
      <w:jc w:val="left"/>
    </w:pPr>
    <w:rPr>
      <w:rFonts w:asciiTheme="minorHAnsi" w:hAnsiTheme="minorHAnsi"/>
      <w:sz w:val="20"/>
      <w:szCs w:val="20"/>
    </w:rPr>
  </w:style>
  <w:style w:type="character" w:styleId="af6">
    <w:name w:val="Hyperlink"/>
    <w:basedOn w:val="a1"/>
    <w:uiPriority w:val="99"/>
    <w:unhideWhenUsed/>
    <w:rsid w:val="00CD7F77"/>
    <w:rPr>
      <w:color w:val="0000FF" w:themeColor="hyperlink"/>
      <w:u w:val="single"/>
    </w:rPr>
  </w:style>
  <w:style w:type="paragraph" w:styleId="af7">
    <w:name w:val="header"/>
    <w:basedOn w:val="a0"/>
    <w:link w:val="af8"/>
    <w:uiPriority w:val="99"/>
    <w:unhideWhenUsed/>
    <w:rsid w:val="00CD7F77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1"/>
    <w:link w:val="af7"/>
    <w:uiPriority w:val="99"/>
    <w:rsid w:val="00CD7F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footer"/>
    <w:basedOn w:val="a0"/>
    <w:link w:val="afa"/>
    <w:uiPriority w:val="99"/>
    <w:unhideWhenUsed/>
    <w:rsid w:val="00CD7F77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1"/>
    <w:link w:val="af9"/>
    <w:uiPriority w:val="99"/>
    <w:rsid w:val="00CD7F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Cell">
    <w:name w:val="ConsPlusCell"/>
    <w:rsid w:val="00CD7F7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4">
    <w:name w:val="Основной текст (2) + Полужирный"/>
    <w:rsid w:val="00CD7F7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5">
    <w:name w:val="Основной текст (2) + Полужирный;Курсив"/>
    <w:rsid w:val="00CD7F7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11pt">
    <w:name w:val="Основной текст (2) + 11 pt;Полужирный"/>
    <w:rsid w:val="00CD7F7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1pt0">
    <w:name w:val="Основной текст (2) + 11 pt"/>
    <w:rsid w:val="00CD7F7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1pt1">
    <w:name w:val="Основной текст (2) + 11 pt;Курсив"/>
    <w:rsid w:val="00CD7F7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90">
    <w:name w:val="Основной текст (9)_"/>
    <w:link w:val="91"/>
    <w:rsid w:val="00CD7F77"/>
    <w:rPr>
      <w:b/>
      <w:bCs/>
      <w:sz w:val="28"/>
      <w:szCs w:val="28"/>
      <w:shd w:val="clear" w:color="auto" w:fill="FFFFFF"/>
    </w:rPr>
  </w:style>
  <w:style w:type="character" w:customStyle="1" w:styleId="100">
    <w:name w:val="Основной текст (10)_"/>
    <w:link w:val="101"/>
    <w:rsid w:val="00CD7F77"/>
    <w:rPr>
      <w:i/>
      <w:iCs/>
      <w:sz w:val="28"/>
      <w:szCs w:val="28"/>
      <w:shd w:val="clear" w:color="auto" w:fill="FFFFFF"/>
    </w:rPr>
  </w:style>
  <w:style w:type="character" w:customStyle="1" w:styleId="26">
    <w:name w:val="Основной текст (2) + Курсив"/>
    <w:rsid w:val="00CD7F7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customStyle="1" w:styleId="91">
    <w:name w:val="Основной текст (9)"/>
    <w:basedOn w:val="a0"/>
    <w:link w:val="90"/>
    <w:rsid w:val="00CD7F77"/>
    <w:pPr>
      <w:widowControl w:val="0"/>
      <w:shd w:val="clear" w:color="auto" w:fill="FFFFFF"/>
      <w:spacing w:after="240" w:line="322" w:lineRule="exact"/>
      <w:ind w:firstLine="0"/>
      <w:jc w:val="left"/>
    </w:pPr>
    <w:rPr>
      <w:rFonts w:asciiTheme="minorHAnsi" w:eastAsiaTheme="minorHAnsi" w:hAnsiTheme="minorHAnsi" w:cstheme="minorBidi"/>
      <w:b/>
      <w:bCs/>
      <w:sz w:val="28"/>
      <w:szCs w:val="28"/>
      <w:lang w:eastAsia="en-US"/>
    </w:rPr>
  </w:style>
  <w:style w:type="paragraph" w:customStyle="1" w:styleId="101">
    <w:name w:val="Основной текст (10)"/>
    <w:basedOn w:val="a0"/>
    <w:link w:val="100"/>
    <w:rsid w:val="00CD7F77"/>
    <w:pPr>
      <w:widowControl w:val="0"/>
      <w:shd w:val="clear" w:color="auto" w:fill="FFFFFF"/>
      <w:spacing w:before="300" w:line="0" w:lineRule="atLeast"/>
      <w:ind w:firstLine="0"/>
    </w:pPr>
    <w:rPr>
      <w:rFonts w:asciiTheme="minorHAnsi" w:eastAsiaTheme="minorHAnsi" w:hAnsiTheme="minorHAnsi" w:cstheme="minorBidi"/>
      <w:i/>
      <w:iCs/>
      <w:sz w:val="28"/>
      <w:szCs w:val="28"/>
      <w:lang w:eastAsia="en-US"/>
    </w:rPr>
  </w:style>
  <w:style w:type="paragraph" w:customStyle="1" w:styleId="ConsPlusNormal">
    <w:name w:val="ConsPlusNormal"/>
    <w:rsid w:val="00CD7F7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27">
    <w:name w:val="Основной текст (2)_"/>
    <w:basedOn w:val="a1"/>
    <w:link w:val="28"/>
    <w:rsid w:val="00CD7F77"/>
    <w:rPr>
      <w:shd w:val="clear" w:color="auto" w:fill="FFFFFF"/>
    </w:rPr>
  </w:style>
  <w:style w:type="paragraph" w:customStyle="1" w:styleId="28">
    <w:name w:val="Основной текст (2)"/>
    <w:basedOn w:val="a0"/>
    <w:link w:val="27"/>
    <w:rsid w:val="00CD7F77"/>
    <w:pPr>
      <w:widowControl w:val="0"/>
      <w:shd w:val="clear" w:color="auto" w:fill="FFFFFF"/>
      <w:spacing w:before="60" w:line="274" w:lineRule="exact"/>
      <w:ind w:hanging="36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3">
    <w:name w:val="Заголовок №3_"/>
    <w:basedOn w:val="a1"/>
    <w:link w:val="34"/>
    <w:rsid w:val="00B80CBD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11pt">
    <w:name w:val="Колонтитул + 11 pt;Не полужирный"/>
    <w:basedOn w:val="a1"/>
    <w:rsid w:val="00B80CB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fb">
    <w:name w:val="Подпись к таблице_"/>
    <w:basedOn w:val="a1"/>
    <w:link w:val="afc"/>
    <w:rsid w:val="00B80CBD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fd">
    <w:name w:val="Колонтитул"/>
    <w:basedOn w:val="a1"/>
    <w:rsid w:val="00B80CB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92">
    <w:name w:val="Основной текст (9) + Полужирный"/>
    <w:basedOn w:val="90"/>
    <w:rsid w:val="00B80CB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10">
    <w:name w:val="Основной текст (11)_"/>
    <w:basedOn w:val="a1"/>
    <w:link w:val="111"/>
    <w:rsid w:val="00B80CBD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112">
    <w:name w:val="Основной текст (11) + Не полужирный"/>
    <w:basedOn w:val="110"/>
    <w:rsid w:val="00B80CB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115pt">
    <w:name w:val="Основной текст (2) + 11;5 pt;Курсив"/>
    <w:basedOn w:val="27"/>
    <w:rsid w:val="00B80CBD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 w:eastAsia="ru-RU" w:bidi="ru-RU"/>
    </w:rPr>
  </w:style>
  <w:style w:type="paragraph" w:customStyle="1" w:styleId="34">
    <w:name w:val="Заголовок №3"/>
    <w:basedOn w:val="a0"/>
    <w:link w:val="33"/>
    <w:rsid w:val="00B80CBD"/>
    <w:pPr>
      <w:widowControl w:val="0"/>
      <w:shd w:val="clear" w:color="auto" w:fill="FFFFFF"/>
      <w:spacing w:line="274" w:lineRule="exact"/>
      <w:ind w:firstLine="0"/>
      <w:jc w:val="center"/>
      <w:outlineLvl w:val="2"/>
    </w:pPr>
    <w:rPr>
      <w:b/>
      <w:bCs/>
      <w:sz w:val="22"/>
      <w:szCs w:val="22"/>
      <w:lang w:eastAsia="en-US"/>
    </w:rPr>
  </w:style>
  <w:style w:type="paragraph" w:customStyle="1" w:styleId="afc">
    <w:name w:val="Подпись к таблице"/>
    <w:basedOn w:val="a0"/>
    <w:link w:val="afb"/>
    <w:rsid w:val="00B80CBD"/>
    <w:pPr>
      <w:widowControl w:val="0"/>
      <w:shd w:val="clear" w:color="auto" w:fill="FFFFFF"/>
      <w:spacing w:line="0" w:lineRule="atLeast"/>
      <w:ind w:firstLine="0"/>
      <w:jc w:val="left"/>
    </w:pPr>
    <w:rPr>
      <w:sz w:val="22"/>
      <w:szCs w:val="22"/>
      <w:lang w:eastAsia="en-US"/>
    </w:rPr>
  </w:style>
  <w:style w:type="paragraph" w:customStyle="1" w:styleId="111">
    <w:name w:val="Основной текст (11)"/>
    <w:basedOn w:val="a0"/>
    <w:link w:val="110"/>
    <w:rsid w:val="00B80CBD"/>
    <w:pPr>
      <w:widowControl w:val="0"/>
      <w:shd w:val="clear" w:color="auto" w:fill="FFFFFF"/>
      <w:spacing w:line="230" w:lineRule="exact"/>
      <w:ind w:firstLine="0"/>
      <w:jc w:val="left"/>
    </w:pPr>
    <w:rPr>
      <w:b/>
      <w:bCs/>
      <w:sz w:val="20"/>
      <w:szCs w:val="20"/>
      <w:lang w:eastAsia="en-US"/>
    </w:rPr>
  </w:style>
  <w:style w:type="character" w:styleId="afe">
    <w:name w:val="FollowedHyperlink"/>
    <w:basedOn w:val="a1"/>
    <w:uiPriority w:val="99"/>
    <w:semiHidden/>
    <w:unhideWhenUsed/>
    <w:rsid w:val="00CB28FE"/>
    <w:rPr>
      <w:color w:val="800080" w:themeColor="followedHyperlink"/>
      <w:u w:val="single"/>
    </w:rPr>
  </w:style>
  <w:style w:type="paragraph" w:customStyle="1" w:styleId="Default">
    <w:name w:val="Default"/>
    <w:rsid w:val="0093428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customStyle="1" w:styleId="2Exact">
    <w:name w:val="Основной текст (2) Exact"/>
    <w:basedOn w:val="a1"/>
    <w:rsid w:val="009346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b">
    <w:name w:val="Абзац списка Знак"/>
    <w:basedOn w:val="a1"/>
    <w:link w:val="aa"/>
    <w:uiPriority w:val="34"/>
    <w:rsid w:val="00B8563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">
    <w:name w:val="Normal (Web)"/>
    <w:basedOn w:val="a0"/>
    <w:uiPriority w:val="99"/>
    <w:unhideWhenUsed/>
    <w:rsid w:val="00490800"/>
    <w:pPr>
      <w:spacing w:before="100" w:beforeAutospacing="1" w:after="100" w:afterAutospacing="1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9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2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school-collection.edu.ru/" TargetMode="External"/><Relationship Id="rId18" Type="http://schemas.openxmlformats.org/officeDocument/2006/relationships/hyperlink" Target="http://www.tstu.ru/education/elib/pdf/2002/artemov.pdf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://www.opennet.ru/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fcior.edu.ru/" TargetMode="External"/><Relationship Id="rId17" Type="http://schemas.openxmlformats.org/officeDocument/2006/relationships/hyperlink" Target="http://www.avinout.com/index.html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://elibrary.ru/" TargetMode="External"/><Relationship Id="rId20" Type="http://schemas.openxmlformats.org/officeDocument/2006/relationships/hyperlink" Target="http://sysinform.ru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.ru/" TargetMode="External"/><Relationship Id="rId24" Type="http://schemas.openxmlformats.org/officeDocument/2006/relationships/hyperlink" Target="http://www.intuit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e.lanbook.com/" TargetMode="External"/><Relationship Id="rId23" Type="http://schemas.openxmlformats.org/officeDocument/2006/relationships/hyperlink" Target="http://www.ict.edu.ru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www.mon.gov.ru/" TargetMode="External"/><Relationship Id="rId19" Type="http://schemas.openxmlformats.org/officeDocument/2006/relationships/hyperlink" Target="http://www.osp.ru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indow.edu.ru/" TargetMode="External"/><Relationship Id="rId22" Type="http://schemas.openxmlformats.org/officeDocument/2006/relationships/hyperlink" Target="http://www.uneex.ru/" TargetMode="External"/><Relationship Id="rId27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4;&#1077;&#1090;&#1083;&#1072;&#1085;&#1072;\Desktop\&#1047;&#1074;&#1077;&#1075;&#1080;&#1085;&#1094;&#1077;&#1074;&#1072;\&#1042;&#1077;&#1090;&#1077;&#1088;&#1080;&#1085;&#1072;&#1088;&#1080;&#1103;%2011.02.2020\&#1064;&#1072;&#1073;&#1083;&#1086;&#1085;%20&#1056;&#1055;%20&#1042;&#1077;&#1090;&#1077;&#1088;&#1080;&#1085;&#1072;&#1088;&#1080;&#1103;%20&#1043;&#1091;&#1090;&#1086;&#1074;&#1072;%20&#1057;.&#1042;.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BFEFCB-9D97-44A2-A4CC-2E7DFFBF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РП Ветеринария Гутова С.В..dotx</Template>
  <TotalTime>335</TotalTime>
  <Pages>16</Pages>
  <Words>5157</Words>
  <Characters>29401</Characters>
  <Application>Microsoft Office Word</Application>
  <DocSecurity>0</DocSecurity>
  <Lines>245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48</cp:revision>
  <cp:lastPrinted>2024-05-08T02:28:00Z</cp:lastPrinted>
  <dcterms:created xsi:type="dcterms:W3CDTF">2025-01-19T03:41:00Z</dcterms:created>
  <dcterms:modified xsi:type="dcterms:W3CDTF">2025-12-15T06:33:00Z</dcterms:modified>
</cp:coreProperties>
</file>